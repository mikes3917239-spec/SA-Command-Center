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E7FF" w14:textId="134904B3" w:rsidR="0075663A" w:rsidRDefault="0075663A" w:rsidP="0075663A">
      <w:pPr>
        <w:spacing w:line="240" w:lineRule="auto"/>
        <w:rPr>
          <w:rFonts w:ascii="Oracle Sans" w:hAnsi="Oracle Sans"/>
          <w:sz w:val="28"/>
          <w:szCs w:val="28"/>
        </w:rPr>
      </w:pPr>
    </w:p>
    <w:p w14:paraId="62A910A7" w14:textId="7364876C" w:rsidR="0075663A" w:rsidRPr="0075663A" w:rsidRDefault="0075663A" w:rsidP="0075663A">
      <w:pPr>
        <w:spacing w:line="240" w:lineRule="auto"/>
        <w:rPr>
          <w:rFonts w:ascii="Oracle Sans" w:hAnsi="Oracle Sans"/>
          <w:sz w:val="28"/>
          <w:szCs w:val="28"/>
        </w:rPr>
      </w:pPr>
      <w:r w:rsidRPr="0075663A">
        <w:rPr>
          <w:rFonts w:ascii="Oracle Sans" w:hAnsi="Oracle Sans"/>
          <w:sz w:val="28"/>
          <w:szCs w:val="28"/>
        </w:rPr>
        <w:t xml:space="preserve">NetSuite Software Demonstration for </w:t>
      </w:r>
      <w:r w:rsidR="00436722">
        <w:rPr>
          <w:rFonts w:ascii="Oracle Sans" w:hAnsi="Oracle Sans"/>
          <w:sz w:val="28"/>
          <w:szCs w:val="28"/>
        </w:rPr>
        <w:t>St. James Lighting</w:t>
      </w:r>
      <w:r w:rsidR="004956DD">
        <w:rPr>
          <w:rFonts w:ascii="Oracle Sans" w:hAnsi="Oracle Sans"/>
          <w:sz w:val="28"/>
          <w:szCs w:val="28"/>
        </w:rPr>
        <w:t>.</w:t>
      </w:r>
    </w:p>
    <w:p w14:paraId="4ECCFB9B" w14:textId="71B6191C" w:rsidR="0075663A" w:rsidRDefault="00436722" w:rsidP="00881D14">
      <w:pPr>
        <w:spacing w:line="240" w:lineRule="auto"/>
        <w:rPr>
          <w:rFonts w:ascii="Oracle Sans" w:hAnsi="Oracle Sans"/>
        </w:rPr>
      </w:pPr>
      <w:r>
        <w:rPr>
          <w:rFonts w:ascii="Oracle Sans" w:hAnsi="Oracle Sans"/>
        </w:rPr>
        <w:t>Monday February 2</w:t>
      </w:r>
      <w:r w:rsidRPr="00436722">
        <w:rPr>
          <w:rFonts w:ascii="Oracle Sans" w:hAnsi="Oracle Sans"/>
          <w:vertAlign w:val="superscript"/>
        </w:rPr>
        <w:t>nd</w:t>
      </w:r>
      <w:r>
        <w:rPr>
          <w:rFonts w:ascii="Oracle Sans" w:hAnsi="Oracle Sans"/>
        </w:rPr>
        <w:t>, 2026 3:00 – 6:00 EST</w:t>
      </w:r>
    </w:p>
    <w:p w14:paraId="31BDB206" w14:textId="77777777" w:rsidR="00881D14" w:rsidRDefault="00881D14" w:rsidP="00881D14">
      <w:pPr>
        <w:spacing w:line="240" w:lineRule="auto"/>
        <w:rPr>
          <w:rFonts w:ascii="Oracle Sans" w:hAnsi="Oracle Sans"/>
        </w:rPr>
      </w:pPr>
    </w:p>
    <w:p w14:paraId="77C5DC98" w14:textId="77777777" w:rsidR="004956DD" w:rsidRPr="00881D14" w:rsidRDefault="004956DD" w:rsidP="00881D14">
      <w:pPr>
        <w:spacing w:line="240" w:lineRule="auto"/>
        <w:rPr>
          <w:rFonts w:ascii="Oracle Sans" w:hAnsi="Oracle Sans"/>
        </w:rPr>
      </w:pPr>
    </w:p>
    <w:p w14:paraId="28DD3FDA" w14:textId="5EB58B26" w:rsidR="0075663A" w:rsidRPr="00A30E4D" w:rsidRDefault="001278E5" w:rsidP="0075663A">
      <w:pPr>
        <w:spacing w:line="240" w:lineRule="auto"/>
        <w:rPr>
          <w:rFonts w:ascii="Oracle Sans" w:hAnsi="Oracle Sans" w:cs="Arial"/>
          <w:b/>
          <w:bCs/>
          <w:color w:val="0F4761" w:themeColor="accent1" w:themeShade="BF"/>
          <w:sz w:val="22"/>
          <w:szCs w:val="22"/>
        </w:rPr>
      </w:pPr>
      <w:r>
        <w:rPr>
          <w:rFonts w:ascii="Oracle Sans" w:hAnsi="Oracle Sans" w:cs="Arial"/>
          <w:b/>
          <w:bCs/>
          <w:color w:val="0F4761" w:themeColor="accent1" w:themeShade="BF"/>
          <w:sz w:val="22"/>
          <w:szCs w:val="22"/>
        </w:rPr>
        <w:t>The</w:t>
      </w:r>
      <w:r w:rsidR="004956DD">
        <w:rPr>
          <w:rFonts w:ascii="Oracle Sans" w:hAnsi="Oracle Sans" w:cs="Arial"/>
          <w:b/>
          <w:bCs/>
          <w:color w:val="0F4761" w:themeColor="accent1" w:themeShade="BF"/>
          <w:sz w:val="22"/>
          <w:szCs w:val="22"/>
        </w:rPr>
        <w:t xml:space="preserve"> </w:t>
      </w:r>
      <w:r w:rsidR="00436722">
        <w:rPr>
          <w:rFonts w:ascii="Oracle Sans" w:hAnsi="Oracle Sans" w:cs="Arial"/>
          <w:b/>
          <w:bCs/>
          <w:color w:val="0F4761" w:themeColor="accent1" w:themeShade="BF"/>
          <w:sz w:val="22"/>
          <w:szCs w:val="22"/>
        </w:rPr>
        <w:t>St. James</w:t>
      </w:r>
      <w:r w:rsidR="004956DD">
        <w:rPr>
          <w:rFonts w:ascii="Oracle Sans" w:hAnsi="Oracle Sans" w:cs="Arial"/>
          <w:b/>
          <w:bCs/>
          <w:color w:val="0F4761" w:themeColor="accent1" w:themeShade="BF"/>
          <w:sz w:val="22"/>
          <w:szCs w:val="22"/>
        </w:rPr>
        <w:t xml:space="preserve"> Team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65"/>
        <w:gridCol w:w="3330"/>
        <w:gridCol w:w="4230"/>
      </w:tblGrid>
      <w:tr w:rsidR="0075663A" w:rsidRPr="0075663A" w14:paraId="6717667C" w14:textId="77777777" w:rsidTr="00D255B3">
        <w:tc>
          <w:tcPr>
            <w:tcW w:w="2965" w:type="dxa"/>
            <w:shd w:val="clear" w:color="auto" w:fill="0F4761" w:themeFill="accent1" w:themeFillShade="BF"/>
          </w:tcPr>
          <w:p w14:paraId="4AE7602B" w14:textId="77777777" w:rsidR="0075663A" w:rsidRPr="0075663A" w:rsidRDefault="0075663A" w:rsidP="00EA2EEF">
            <w:pPr>
              <w:rPr>
                <w:rFonts w:ascii="Oracle Sans" w:hAnsi="Oracle Sans" w:cs="Arial"/>
                <w:b/>
                <w:bCs/>
                <w:sz w:val="16"/>
                <w:szCs w:val="16"/>
              </w:rPr>
            </w:pPr>
            <w:r w:rsidRPr="0075663A">
              <w:rPr>
                <w:rFonts w:ascii="Oracle Sans" w:hAnsi="Oracle Sans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3330" w:type="dxa"/>
            <w:shd w:val="clear" w:color="auto" w:fill="0F4761" w:themeFill="accent1" w:themeFillShade="BF"/>
          </w:tcPr>
          <w:p w14:paraId="29612086" w14:textId="77777777" w:rsidR="0075663A" w:rsidRPr="0075663A" w:rsidRDefault="0075663A" w:rsidP="00EA2EEF">
            <w:pPr>
              <w:rPr>
                <w:rFonts w:ascii="Oracle Sans" w:hAnsi="Oracle Sans" w:cs="Arial"/>
                <w:b/>
                <w:bCs/>
                <w:sz w:val="16"/>
                <w:szCs w:val="16"/>
              </w:rPr>
            </w:pPr>
            <w:r w:rsidRPr="0075663A">
              <w:rPr>
                <w:rFonts w:ascii="Oracle Sans" w:hAnsi="Oracle Sans" w:cs="Arial"/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4230" w:type="dxa"/>
            <w:shd w:val="clear" w:color="auto" w:fill="0F4761" w:themeFill="accent1" w:themeFillShade="BF"/>
          </w:tcPr>
          <w:p w14:paraId="0E29726D" w14:textId="77777777" w:rsidR="0075663A" w:rsidRPr="0075663A" w:rsidRDefault="0075663A" w:rsidP="00EA2EEF">
            <w:pPr>
              <w:rPr>
                <w:rFonts w:ascii="Oracle Sans" w:hAnsi="Oracle Sans" w:cs="Arial"/>
                <w:b/>
                <w:bCs/>
                <w:sz w:val="16"/>
                <w:szCs w:val="16"/>
              </w:rPr>
            </w:pPr>
            <w:r w:rsidRPr="0075663A">
              <w:rPr>
                <w:rFonts w:ascii="Oracle Sans" w:hAnsi="Oracle Sans" w:cs="Arial"/>
                <w:b/>
                <w:bCs/>
                <w:sz w:val="16"/>
                <w:szCs w:val="16"/>
              </w:rPr>
              <w:t xml:space="preserve">Email Address </w:t>
            </w:r>
          </w:p>
        </w:tc>
      </w:tr>
      <w:tr w:rsidR="00651A38" w:rsidRPr="0075663A" w14:paraId="3A485130" w14:textId="77777777" w:rsidTr="00D255B3">
        <w:tc>
          <w:tcPr>
            <w:tcW w:w="2965" w:type="dxa"/>
          </w:tcPr>
          <w:p w14:paraId="4E18F1AF" w14:textId="325A0A41" w:rsidR="00651A38" w:rsidRPr="00651A38" w:rsidRDefault="00651A38" w:rsidP="00651A38">
            <w:pPr>
              <w:rPr>
                <w:rFonts w:ascii="Oracle Sans" w:hAnsi="Oracle Sans" w:cs="Arial"/>
                <w:sz w:val="16"/>
                <w:szCs w:val="16"/>
              </w:rPr>
            </w:pPr>
          </w:p>
        </w:tc>
        <w:tc>
          <w:tcPr>
            <w:tcW w:w="3330" w:type="dxa"/>
          </w:tcPr>
          <w:p w14:paraId="2DFCAD61" w14:textId="599132E3" w:rsidR="00651A38" w:rsidRPr="00651A38" w:rsidRDefault="00651A38" w:rsidP="00651A38">
            <w:pPr>
              <w:rPr>
                <w:rFonts w:ascii="Oracle Sans" w:hAnsi="Oracle Sans" w:cs="Arial"/>
                <w:sz w:val="16"/>
                <w:szCs w:val="16"/>
              </w:rPr>
            </w:pPr>
          </w:p>
        </w:tc>
        <w:tc>
          <w:tcPr>
            <w:tcW w:w="4230" w:type="dxa"/>
          </w:tcPr>
          <w:p w14:paraId="51941DCE" w14:textId="4832A282" w:rsidR="00651A38" w:rsidRPr="00651A38" w:rsidRDefault="00651A38" w:rsidP="00651A38">
            <w:pPr>
              <w:rPr>
                <w:rFonts w:ascii="Oracle Sans" w:hAnsi="Oracle Sans" w:cs="Arial"/>
                <w:sz w:val="16"/>
                <w:szCs w:val="16"/>
              </w:rPr>
            </w:pPr>
          </w:p>
        </w:tc>
      </w:tr>
      <w:tr w:rsidR="00651A38" w:rsidRPr="0075663A" w14:paraId="14189039" w14:textId="77777777" w:rsidTr="00D255B3">
        <w:tc>
          <w:tcPr>
            <w:tcW w:w="2965" w:type="dxa"/>
          </w:tcPr>
          <w:p w14:paraId="07C3874E" w14:textId="7E767A64" w:rsidR="00651A38" w:rsidRPr="00651A38" w:rsidRDefault="00651A38" w:rsidP="00651A38">
            <w:pPr>
              <w:rPr>
                <w:rFonts w:ascii="Oracle Sans" w:hAnsi="Oracle Sans" w:cs="Arial"/>
                <w:sz w:val="16"/>
                <w:szCs w:val="16"/>
              </w:rPr>
            </w:pPr>
          </w:p>
        </w:tc>
        <w:tc>
          <w:tcPr>
            <w:tcW w:w="3330" w:type="dxa"/>
          </w:tcPr>
          <w:p w14:paraId="732A7028" w14:textId="41FF6946" w:rsidR="00651A38" w:rsidRPr="00651A38" w:rsidRDefault="00651A38" w:rsidP="00651A38">
            <w:pPr>
              <w:rPr>
                <w:rFonts w:ascii="Oracle Sans" w:hAnsi="Oracle Sans" w:cs="Arial"/>
                <w:sz w:val="16"/>
                <w:szCs w:val="16"/>
              </w:rPr>
            </w:pPr>
          </w:p>
        </w:tc>
        <w:tc>
          <w:tcPr>
            <w:tcW w:w="4230" w:type="dxa"/>
          </w:tcPr>
          <w:p w14:paraId="3E1DB0E8" w14:textId="434826A5" w:rsidR="00651A38" w:rsidRPr="00651A38" w:rsidRDefault="00651A38" w:rsidP="00651A38">
            <w:pPr>
              <w:rPr>
                <w:rFonts w:ascii="Oracle Sans" w:hAnsi="Oracle Sans" w:cs="Arial"/>
                <w:sz w:val="16"/>
                <w:szCs w:val="16"/>
              </w:rPr>
            </w:pPr>
          </w:p>
        </w:tc>
      </w:tr>
      <w:tr w:rsidR="00651A38" w:rsidRPr="0075663A" w14:paraId="41198D87" w14:textId="77777777" w:rsidTr="00D255B3">
        <w:tc>
          <w:tcPr>
            <w:tcW w:w="2965" w:type="dxa"/>
          </w:tcPr>
          <w:p w14:paraId="05D3EA1D" w14:textId="6183AB76" w:rsidR="00651A38" w:rsidRPr="00651A38" w:rsidRDefault="00651A38" w:rsidP="00651A38">
            <w:pPr>
              <w:rPr>
                <w:rFonts w:ascii="Oracle Sans" w:hAnsi="Oracle Sans" w:cs="Arial"/>
                <w:sz w:val="16"/>
                <w:szCs w:val="16"/>
              </w:rPr>
            </w:pPr>
          </w:p>
        </w:tc>
        <w:tc>
          <w:tcPr>
            <w:tcW w:w="3330" w:type="dxa"/>
          </w:tcPr>
          <w:p w14:paraId="2DC9113C" w14:textId="39E356BF" w:rsidR="00651A38" w:rsidRPr="00651A38" w:rsidRDefault="00651A38" w:rsidP="00651A38">
            <w:pPr>
              <w:rPr>
                <w:rFonts w:ascii="Oracle Sans" w:hAnsi="Oracle Sans" w:cs="Arial"/>
                <w:sz w:val="16"/>
                <w:szCs w:val="16"/>
              </w:rPr>
            </w:pPr>
          </w:p>
        </w:tc>
        <w:tc>
          <w:tcPr>
            <w:tcW w:w="4230" w:type="dxa"/>
          </w:tcPr>
          <w:p w14:paraId="15A6F534" w14:textId="12FCA198" w:rsidR="00651A38" w:rsidRPr="00651A38" w:rsidRDefault="00651A38" w:rsidP="00651A38">
            <w:pPr>
              <w:rPr>
                <w:rFonts w:ascii="Oracle Sans" w:hAnsi="Oracle Sans" w:cs="Arial"/>
                <w:sz w:val="16"/>
                <w:szCs w:val="16"/>
              </w:rPr>
            </w:pPr>
          </w:p>
        </w:tc>
      </w:tr>
    </w:tbl>
    <w:p w14:paraId="63B79D15" w14:textId="77777777" w:rsidR="0075663A" w:rsidRPr="0075663A" w:rsidRDefault="0075663A" w:rsidP="0075663A">
      <w:pPr>
        <w:spacing w:line="240" w:lineRule="auto"/>
        <w:rPr>
          <w:rFonts w:ascii="Oracle Sans" w:hAnsi="Oracle Sans" w:cs="Arial"/>
          <w:b/>
          <w:bCs/>
        </w:rPr>
      </w:pPr>
    </w:p>
    <w:p w14:paraId="16121D9A" w14:textId="7638C271" w:rsidR="0075663A" w:rsidRPr="00A30E4D" w:rsidRDefault="0075663A" w:rsidP="0075663A">
      <w:pPr>
        <w:spacing w:line="240" w:lineRule="auto"/>
        <w:rPr>
          <w:rFonts w:ascii="Oracle Sans" w:hAnsi="Oracle Sans" w:cs="Arial"/>
          <w:b/>
          <w:bCs/>
          <w:color w:val="0F4761" w:themeColor="accent1" w:themeShade="BF"/>
          <w:sz w:val="22"/>
          <w:szCs w:val="22"/>
        </w:rPr>
      </w:pPr>
      <w:r w:rsidRPr="00A30E4D">
        <w:rPr>
          <w:rFonts w:ascii="Oracle Sans" w:hAnsi="Oracle Sans" w:cs="Arial"/>
          <w:b/>
          <w:bCs/>
          <w:color w:val="0F4761" w:themeColor="accent1" w:themeShade="BF"/>
          <w:sz w:val="22"/>
          <w:szCs w:val="22"/>
        </w:rPr>
        <w:t>NetSuite</w:t>
      </w:r>
      <w:r w:rsidR="002A0AF6">
        <w:rPr>
          <w:rFonts w:ascii="Oracle Sans" w:hAnsi="Oracle Sans" w:cs="Arial"/>
          <w:b/>
          <w:bCs/>
          <w:color w:val="0F4761" w:themeColor="accent1" w:themeShade="BF"/>
          <w:sz w:val="22"/>
          <w:szCs w:val="22"/>
        </w:rPr>
        <w:t xml:space="preserve"> </w:t>
      </w:r>
      <w:r w:rsidR="00AE44A8">
        <w:rPr>
          <w:rFonts w:ascii="Oracle Sans" w:hAnsi="Oracle Sans" w:cs="Arial"/>
          <w:b/>
          <w:bCs/>
          <w:color w:val="0F4761" w:themeColor="accent1" w:themeShade="BF"/>
          <w:sz w:val="22"/>
          <w:szCs w:val="22"/>
        </w:rPr>
        <w:t>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420"/>
        <w:gridCol w:w="4219"/>
      </w:tblGrid>
      <w:tr w:rsidR="0075663A" w:rsidRPr="0075663A" w14:paraId="3EA2BEB9" w14:textId="77777777" w:rsidTr="00D255B3">
        <w:tc>
          <w:tcPr>
            <w:tcW w:w="2875" w:type="dxa"/>
            <w:shd w:val="clear" w:color="auto" w:fill="0F4761" w:themeFill="accent1" w:themeFillShade="BF"/>
          </w:tcPr>
          <w:p w14:paraId="500650CC" w14:textId="77777777" w:rsidR="0075663A" w:rsidRPr="0075663A" w:rsidRDefault="0075663A" w:rsidP="00EA2EEF">
            <w:pPr>
              <w:rPr>
                <w:rFonts w:ascii="Oracle Sans" w:hAnsi="Oracle Sans" w:cs="Arial"/>
                <w:sz w:val="16"/>
                <w:szCs w:val="16"/>
              </w:rPr>
            </w:pPr>
            <w:r w:rsidRPr="0075663A">
              <w:rPr>
                <w:rFonts w:ascii="Oracle Sans" w:hAnsi="Oracle Sans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3420" w:type="dxa"/>
            <w:shd w:val="clear" w:color="auto" w:fill="0F4761" w:themeFill="accent1" w:themeFillShade="BF"/>
          </w:tcPr>
          <w:p w14:paraId="1D567043" w14:textId="77777777" w:rsidR="0075663A" w:rsidRPr="0075663A" w:rsidRDefault="0075663A" w:rsidP="00EA2EEF">
            <w:pPr>
              <w:rPr>
                <w:rFonts w:ascii="Oracle Sans" w:hAnsi="Oracle Sans" w:cs="Arial"/>
                <w:sz w:val="16"/>
                <w:szCs w:val="16"/>
              </w:rPr>
            </w:pPr>
            <w:r w:rsidRPr="0075663A">
              <w:rPr>
                <w:rFonts w:ascii="Oracle Sans" w:hAnsi="Oracle Sans" w:cs="Arial"/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4219" w:type="dxa"/>
            <w:shd w:val="clear" w:color="auto" w:fill="0F4761" w:themeFill="accent1" w:themeFillShade="BF"/>
          </w:tcPr>
          <w:p w14:paraId="181D7F20" w14:textId="77777777" w:rsidR="0075663A" w:rsidRPr="0075663A" w:rsidRDefault="0075663A" w:rsidP="00EA2EEF">
            <w:pPr>
              <w:rPr>
                <w:rFonts w:ascii="Oracle Sans" w:hAnsi="Oracle Sans" w:cs="Arial"/>
                <w:sz w:val="16"/>
                <w:szCs w:val="16"/>
              </w:rPr>
            </w:pPr>
            <w:r w:rsidRPr="0075663A">
              <w:rPr>
                <w:rFonts w:ascii="Oracle Sans" w:hAnsi="Oracle Sans" w:cs="Arial"/>
                <w:b/>
                <w:bCs/>
                <w:sz w:val="16"/>
                <w:szCs w:val="16"/>
              </w:rPr>
              <w:t xml:space="preserve">Email Address </w:t>
            </w:r>
          </w:p>
        </w:tc>
      </w:tr>
      <w:tr w:rsidR="00651A38" w:rsidRPr="0075663A" w14:paraId="56947AE1" w14:textId="77777777" w:rsidTr="00D255B3">
        <w:tc>
          <w:tcPr>
            <w:tcW w:w="2875" w:type="dxa"/>
          </w:tcPr>
          <w:p w14:paraId="047B9FB8" w14:textId="24B9F70E" w:rsidR="00651A38" w:rsidRPr="00C54D46" w:rsidRDefault="00436722" w:rsidP="00651A38">
            <w:pPr>
              <w:jc w:val="left"/>
              <w:rPr>
                <w:rFonts w:ascii="Oracle Sans" w:hAnsi="Oracle Sans" w:cs="Arial"/>
                <w:sz w:val="16"/>
                <w:szCs w:val="16"/>
              </w:rPr>
            </w:pPr>
            <w:r>
              <w:rPr>
                <w:rFonts w:ascii="Oracle Sans" w:hAnsi="Oracle Sans" w:cs="Arial"/>
                <w:sz w:val="16"/>
                <w:szCs w:val="16"/>
              </w:rPr>
              <w:t>Shannon F</w:t>
            </w:r>
            <w:r w:rsidR="00D1351D">
              <w:rPr>
                <w:rFonts w:ascii="Oracle Sans" w:hAnsi="Oracle Sans" w:cs="Arial"/>
                <w:sz w:val="16"/>
                <w:szCs w:val="16"/>
              </w:rPr>
              <w:t>urne</w:t>
            </w:r>
          </w:p>
        </w:tc>
        <w:tc>
          <w:tcPr>
            <w:tcW w:w="3420" w:type="dxa"/>
          </w:tcPr>
          <w:p w14:paraId="15AB0786" w14:textId="6E32A1E0" w:rsidR="00651A38" w:rsidRPr="00C54D46" w:rsidRDefault="00651A38" w:rsidP="00651A38">
            <w:pPr>
              <w:jc w:val="left"/>
              <w:rPr>
                <w:rFonts w:ascii="Oracle Sans" w:hAnsi="Oracle Sans" w:cs="Arial"/>
                <w:sz w:val="16"/>
                <w:szCs w:val="16"/>
              </w:rPr>
            </w:pPr>
          </w:p>
        </w:tc>
        <w:tc>
          <w:tcPr>
            <w:tcW w:w="4219" w:type="dxa"/>
          </w:tcPr>
          <w:p w14:paraId="5D4C6390" w14:textId="643F5F29" w:rsidR="00651A38" w:rsidRPr="00C54D46" w:rsidRDefault="00651A38" w:rsidP="00651A38">
            <w:pPr>
              <w:jc w:val="left"/>
              <w:rPr>
                <w:rFonts w:ascii="Oracle Sans" w:hAnsi="Oracle Sans" w:cs="Arial"/>
                <w:sz w:val="16"/>
                <w:szCs w:val="16"/>
              </w:rPr>
            </w:pPr>
          </w:p>
        </w:tc>
      </w:tr>
      <w:tr w:rsidR="00651A38" w:rsidRPr="0075663A" w14:paraId="13829B53" w14:textId="77777777" w:rsidTr="00D255B3">
        <w:tc>
          <w:tcPr>
            <w:tcW w:w="2875" w:type="dxa"/>
          </w:tcPr>
          <w:p w14:paraId="2A6008FB" w14:textId="4A1AEDEE" w:rsidR="00651A38" w:rsidRPr="00C54D46" w:rsidRDefault="00D511A1" w:rsidP="00651A38">
            <w:pPr>
              <w:jc w:val="left"/>
              <w:rPr>
                <w:rFonts w:ascii="Oracle Sans" w:hAnsi="Oracle Sans" w:cs="Arial"/>
                <w:sz w:val="16"/>
                <w:szCs w:val="16"/>
              </w:rPr>
            </w:pPr>
            <w:r>
              <w:rPr>
                <w:rFonts w:ascii="Oracle Sans" w:hAnsi="Oracle Sans"/>
                <w:sz w:val="16"/>
                <w:szCs w:val="16"/>
              </w:rPr>
              <w:t xml:space="preserve">Michael Smith </w:t>
            </w:r>
          </w:p>
        </w:tc>
        <w:tc>
          <w:tcPr>
            <w:tcW w:w="3420" w:type="dxa"/>
          </w:tcPr>
          <w:p w14:paraId="414545D9" w14:textId="51970F03" w:rsidR="00651A38" w:rsidRPr="00C54D46" w:rsidRDefault="00651A38" w:rsidP="00651A38">
            <w:pPr>
              <w:jc w:val="left"/>
              <w:rPr>
                <w:rFonts w:ascii="Oracle Sans" w:hAnsi="Oracle Sans" w:cs="Arial"/>
                <w:sz w:val="16"/>
                <w:szCs w:val="16"/>
              </w:rPr>
            </w:pPr>
            <w:r w:rsidRPr="00C54D46">
              <w:rPr>
                <w:rFonts w:ascii="Oracle Sans" w:hAnsi="Oracle Sans"/>
                <w:sz w:val="16"/>
                <w:szCs w:val="16"/>
              </w:rPr>
              <w:t>Solution Consultant</w:t>
            </w:r>
          </w:p>
        </w:tc>
        <w:tc>
          <w:tcPr>
            <w:tcW w:w="4219" w:type="dxa"/>
          </w:tcPr>
          <w:p w14:paraId="1995664F" w14:textId="74DCA57A" w:rsidR="00651A38" w:rsidRPr="00C54D46" w:rsidRDefault="00D511A1" w:rsidP="00651A38">
            <w:pPr>
              <w:jc w:val="left"/>
              <w:rPr>
                <w:rFonts w:ascii="Oracle Sans" w:hAnsi="Oracle Sans" w:cs="Arial"/>
                <w:sz w:val="16"/>
                <w:szCs w:val="16"/>
              </w:rPr>
            </w:pPr>
            <w:r>
              <w:rPr>
                <w:rFonts w:ascii="Oracle Sans" w:hAnsi="Oracle Sans"/>
                <w:sz w:val="16"/>
                <w:szCs w:val="16"/>
              </w:rPr>
              <w:t>mike.d.smith</w:t>
            </w:r>
            <w:r w:rsidR="00873E7D" w:rsidRPr="00C54D46">
              <w:rPr>
                <w:rFonts w:ascii="Oracle Sans" w:hAnsi="Oracle Sans"/>
                <w:sz w:val="16"/>
                <w:szCs w:val="16"/>
              </w:rPr>
              <w:t>@oracle.com</w:t>
            </w:r>
          </w:p>
        </w:tc>
      </w:tr>
      <w:tr w:rsidR="00873E7D" w:rsidRPr="0075663A" w14:paraId="0F95D9E6" w14:textId="77777777" w:rsidTr="00D255B3">
        <w:tc>
          <w:tcPr>
            <w:tcW w:w="2875" w:type="dxa"/>
          </w:tcPr>
          <w:p w14:paraId="4B9A62E8" w14:textId="05C8E0C0" w:rsidR="00873E7D" w:rsidRPr="00C54D46" w:rsidRDefault="00873E7D" w:rsidP="00873E7D">
            <w:pPr>
              <w:jc w:val="left"/>
              <w:rPr>
                <w:rFonts w:ascii="Oracle Sans" w:hAnsi="Oracle Sans"/>
                <w:sz w:val="16"/>
                <w:szCs w:val="16"/>
              </w:rPr>
            </w:pPr>
          </w:p>
        </w:tc>
        <w:tc>
          <w:tcPr>
            <w:tcW w:w="3420" w:type="dxa"/>
          </w:tcPr>
          <w:p w14:paraId="7CD135A5" w14:textId="773D4D3C" w:rsidR="00873E7D" w:rsidRPr="00C54D46" w:rsidRDefault="00873E7D" w:rsidP="002A0AF6">
            <w:pPr>
              <w:tabs>
                <w:tab w:val="clear" w:pos="6336"/>
                <w:tab w:val="left" w:pos="2910"/>
              </w:tabs>
              <w:jc w:val="left"/>
              <w:rPr>
                <w:rFonts w:ascii="Oracle Sans" w:hAnsi="Oracle Sans"/>
                <w:sz w:val="16"/>
                <w:szCs w:val="16"/>
              </w:rPr>
            </w:pPr>
          </w:p>
        </w:tc>
        <w:tc>
          <w:tcPr>
            <w:tcW w:w="4219" w:type="dxa"/>
          </w:tcPr>
          <w:p w14:paraId="0103F335" w14:textId="39D68F1E" w:rsidR="00873E7D" w:rsidRPr="00C54D46" w:rsidRDefault="00873E7D" w:rsidP="00873E7D">
            <w:pPr>
              <w:jc w:val="left"/>
              <w:rPr>
                <w:rFonts w:ascii="Oracle Sans" w:hAnsi="Oracle Sans"/>
                <w:sz w:val="16"/>
                <w:szCs w:val="16"/>
              </w:rPr>
            </w:pPr>
          </w:p>
        </w:tc>
      </w:tr>
      <w:tr w:rsidR="00873E7D" w:rsidRPr="0075663A" w14:paraId="0A8B2030" w14:textId="77777777" w:rsidTr="00D255B3">
        <w:tc>
          <w:tcPr>
            <w:tcW w:w="2875" w:type="dxa"/>
          </w:tcPr>
          <w:p w14:paraId="12F00283" w14:textId="35890261" w:rsidR="00873E7D" w:rsidRPr="00C54D46" w:rsidRDefault="00873E7D" w:rsidP="00873E7D">
            <w:pPr>
              <w:jc w:val="left"/>
              <w:rPr>
                <w:rFonts w:ascii="Oracle Sans" w:hAnsi="Oracle Sans" w:cs="Arial"/>
                <w:sz w:val="16"/>
                <w:szCs w:val="16"/>
              </w:rPr>
            </w:pPr>
          </w:p>
        </w:tc>
        <w:tc>
          <w:tcPr>
            <w:tcW w:w="3420" w:type="dxa"/>
          </w:tcPr>
          <w:p w14:paraId="1C9D2506" w14:textId="1848A25A" w:rsidR="00873E7D" w:rsidRPr="00C54D46" w:rsidRDefault="00873E7D" w:rsidP="00873E7D">
            <w:pPr>
              <w:jc w:val="left"/>
              <w:rPr>
                <w:rFonts w:ascii="Oracle Sans" w:hAnsi="Oracle Sans" w:cs="Arial"/>
                <w:sz w:val="16"/>
                <w:szCs w:val="16"/>
              </w:rPr>
            </w:pPr>
          </w:p>
        </w:tc>
        <w:tc>
          <w:tcPr>
            <w:tcW w:w="4219" w:type="dxa"/>
          </w:tcPr>
          <w:p w14:paraId="53A20AF4" w14:textId="0662D316" w:rsidR="00873E7D" w:rsidRPr="00C54D46" w:rsidRDefault="00873E7D" w:rsidP="00873E7D">
            <w:pPr>
              <w:shd w:val="clear" w:color="auto" w:fill="FFFFFF"/>
              <w:rPr>
                <w:rFonts w:ascii="Oracle Sans" w:hAnsi="Oracle Sans"/>
                <w:sz w:val="16"/>
                <w:szCs w:val="16"/>
              </w:rPr>
            </w:pPr>
          </w:p>
        </w:tc>
      </w:tr>
      <w:tr w:rsidR="00873E7D" w:rsidRPr="0075663A" w14:paraId="15599863" w14:textId="77777777" w:rsidTr="00D255B3">
        <w:tc>
          <w:tcPr>
            <w:tcW w:w="2875" w:type="dxa"/>
          </w:tcPr>
          <w:p w14:paraId="2C602917" w14:textId="0D103960" w:rsidR="00873E7D" w:rsidRPr="00C54D46" w:rsidRDefault="00873E7D" w:rsidP="00873E7D">
            <w:pPr>
              <w:jc w:val="left"/>
              <w:rPr>
                <w:rFonts w:ascii="Oracle Sans" w:hAnsi="Oracle Sans"/>
                <w:sz w:val="16"/>
                <w:szCs w:val="16"/>
              </w:rPr>
            </w:pPr>
          </w:p>
        </w:tc>
        <w:tc>
          <w:tcPr>
            <w:tcW w:w="3420" w:type="dxa"/>
          </w:tcPr>
          <w:p w14:paraId="0015164D" w14:textId="312900CB" w:rsidR="00873E7D" w:rsidRPr="00C54D46" w:rsidRDefault="00873E7D" w:rsidP="00873E7D">
            <w:pPr>
              <w:jc w:val="left"/>
              <w:rPr>
                <w:rFonts w:ascii="Oracle Sans" w:hAnsi="Oracle Sans"/>
                <w:sz w:val="16"/>
                <w:szCs w:val="16"/>
              </w:rPr>
            </w:pPr>
          </w:p>
        </w:tc>
        <w:tc>
          <w:tcPr>
            <w:tcW w:w="4219" w:type="dxa"/>
          </w:tcPr>
          <w:p w14:paraId="44052B44" w14:textId="642D191B" w:rsidR="00873E7D" w:rsidRPr="00C54D46" w:rsidRDefault="00873E7D" w:rsidP="00873E7D">
            <w:pPr>
              <w:shd w:val="clear" w:color="auto" w:fill="FFFFFF"/>
              <w:rPr>
                <w:rFonts w:ascii="Oracle Sans" w:hAnsi="Oracle Sans"/>
                <w:sz w:val="16"/>
                <w:szCs w:val="16"/>
              </w:rPr>
            </w:pPr>
          </w:p>
        </w:tc>
      </w:tr>
      <w:tr w:rsidR="00873E7D" w:rsidRPr="0075663A" w14:paraId="2D4A03E4" w14:textId="77777777" w:rsidTr="00D255B3">
        <w:tc>
          <w:tcPr>
            <w:tcW w:w="2875" w:type="dxa"/>
          </w:tcPr>
          <w:p w14:paraId="0AFF0396" w14:textId="76CC2470" w:rsidR="00873E7D" w:rsidRPr="00651A38" w:rsidRDefault="00873E7D" w:rsidP="00873E7D">
            <w:pPr>
              <w:jc w:val="left"/>
              <w:rPr>
                <w:rFonts w:ascii="Oracle Sans" w:hAnsi="Oracle Sans"/>
                <w:sz w:val="16"/>
                <w:szCs w:val="16"/>
              </w:rPr>
            </w:pPr>
          </w:p>
        </w:tc>
        <w:tc>
          <w:tcPr>
            <w:tcW w:w="3420" w:type="dxa"/>
          </w:tcPr>
          <w:p w14:paraId="74394245" w14:textId="109ECFB5" w:rsidR="00873E7D" w:rsidRPr="00651A38" w:rsidRDefault="00873E7D" w:rsidP="00873E7D">
            <w:pPr>
              <w:jc w:val="left"/>
              <w:rPr>
                <w:rFonts w:ascii="Oracle Sans" w:hAnsi="Oracle Sans"/>
                <w:sz w:val="16"/>
                <w:szCs w:val="16"/>
              </w:rPr>
            </w:pPr>
          </w:p>
        </w:tc>
        <w:tc>
          <w:tcPr>
            <w:tcW w:w="4219" w:type="dxa"/>
          </w:tcPr>
          <w:p w14:paraId="53B04B6A" w14:textId="3792FF56" w:rsidR="00873E7D" w:rsidRPr="00651A38" w:rsidRDefault="00873E7D" w:rsidP="00873E7D">
            <w:pPr>
              <w:shd w:val="clear" w:color="auto" w:fill="FFFFFF"/>
              <w:rPr>
                <w:rFonts w:ascii="Oracle Sans" w:hAnsi="Oracle Sans"/>
                <w:sz w:val="16"/>
                <w:szCs w:val="16"/>
              </w:rPr>
            </w:pPr>
          </w:p>
        </w:tc>
      </w:tr>
    </w:tbl>
    <w:p w14:paraId="0391D4D3" w14:textId="0FF892ED" w:rsidR="003F006E" w:rsidRDefault="003F006E" w:rsidP="0075663A">
      <w:pPr>
        <w:spacing w:line="240" w:lineRule="auto"/>
        <w:rPr>
          <w:rFonts w:ascii="Oracle Sans" w:hAnsi="Oracle Sans" w:cs="Arial"/>
          <w:b/>
          <w:bCs/>
        </w:rPr>
      </w:pPr>
    </w:p>
    <w:p w14:paraId="410C1087" w14:textId="4E8139D3" w:rsidR="00CA5788" w:rsidRPr="00A30E4D" w:rsidRDefault="003F006E" w:rsidP="0075663A">
      <w:pPr>
        <w:spacing w:line="240" w:lineRule="auto"/>
        <w:rPr>
          <w:rFonts w:ascii="Oracle Sans" w:hAnsi="Oracle Sans" w:cs="Arial"/>
          <w:b/>
          <w:bCs/>
          <w:color w:val="0F4761" w:themeColor="accent1" w:themeShade="BF"/>
          <w:sz w:val="22"/>
          <w:szCs w:val="22"/>
        </w:rPr>
      </w:pPr>
      <w:r w:rsidRPr="00A30E4D">
        <w:rPr>
          <w:rFonts w:ascii="Oracle Sans" w:hAnsi="Oracle Sans" w:cs="Arial"/>
          <w:b/>
          <w:bCs/>
          <w:color w:val="0F4761" w:themeColor="accent1" w:themeShade="BF"/>
          <w:sz w:val="22"/>
          <w:szCs w:val="22"/>
        </w:rPr>
        <w:t xml:space="preserve">Meeting Agenda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558"/>
      </w:tblGrid>
      <w:tr w:rsidR="00CA5788" w:rsidRPr="0075663A" w14:paraId="3976FDA7" w14:textId="77777777" w:rsidTr="00226FC4">
        <w:tc>
          <w:tcPr>
            <w:tcW w:w="2972" w:type="dxa"/>
            <w:shd w:val="clear" w:color="auto" w:fill="0F4761" w:themeFill="accent1" w:themeFillShade="BF"/>
          </w:tcPr>
          <w:p w14:paraId="53DA9D76" w14:textId="52915024" w:rsidR="00CA5788" w:rsidRPr="00A30E4D" w:rsidRDefault="00CA5788" w:rsidP="00361249">
            <w:pPr>
              <w:jc w:val="left"/>
              <w:rPr>
                <w:rFonts w:ascii="Oracle Sans" w:hAnsi="Oracle Sans" w:cs="Arial"/>
                <w:b/>
                <w:bCs/>
                <w:sz w:val="22"/>
                <w:szCs w:val="22"/>
              </w:rPr>
            </w:pPr>
            <w:r w:rsidRPr="00A30E4D">
              <w:rPr>
                <w:rFonts w:ascii="Oracle Sans" w:hAnsi="Oracle Sans" w:cs="Arial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7558" w:type="dxa"/>
            <w:shd w:val="clear" w:color="auto" w:fill="0F4761" w:themeFill="accent1" w:themeFillShade="BF"/>
          </w:tcPr>
          <w:p w14:paraId="04D7A471" w14:textId="098B4470" w:rsidR="00CA5788" w:rsidRPr="00A30E4D" w:rsidRDefault="00CA5788" w:rsidP="00EA2EEF">
            <w:pPr>
              <w:rPr>
                <w:rFonts w:ascii="Oracle Sans" w:hAnsi="Oracle Sans" w:cs="Arial"/>
                <w:b/>
                <w:bCs/>
                <w:sz w:val="22"/>
                <w:szCs w:val="22"/>
              </w:rPr>
            </w:pPr>
            <w:r w:rsidRPr="00A30E4D">
              <w:rPr>
                <w:rFonts w:ascii="Oracle Sans" w:hAnsi="Oracle Sans" w:cs="Arial"/>
                <w:b/>
                <w:bCs/>
                <w:sz w:val="22"/>
                <w:szCs w:val="22"/>
              </w:rPr>
              <w:t xml:space="preserve">Topic </w:t>
            </w:r>
          </w:p>
        </w:tc>
      </w:tr>
      <w:tr w:rsidR="00226FC4" w:rsidRPr="0075663A" w14:paraId="02A17C92" w14:textId="77777777" w:rsidTr="00226FC4">
        <w:tc>
          <w:tcPr>
            <w:tcW w:w="2972" w:type="dxa"/>
          </w:tcPr>
          <w:p w14:paraId="4D94ED58" w14:textId="1B10F669" w:rsidR="00226FC4" w:rsidRDefault="00436722" w:rsidP="00226FC4">
            <w:pPr>
              <w:jc w:val="left"/>
              <w:rPr>
                <w:rFonts w:ascii="Oracle Sans" w:hAnsi="Oracle Sans" w:cs="Arial"/>
                <w:b/>
                <w:bCs/>
              </w:rPr>
            </w:pPr>
            <w:r>
              <w:rPr>
                <w:rFonts w:ascii="Oracle Sans" w:hAnsi="Oracle Sans" w:cs="Arial"/>
                <w:b/>
                <w:bCs/>
              </w:rPr>
              <w:t>3:</w:t>
            </w:r>
            <w:r w:rsidR="00AE44A8">
              <w:rPr>
                <w:rFonts w:ascii="Oracle Sans" w:hAnsi="Oracle Sans" w:cs="Arial"/>
                <w:b/>
                <w:bCs/>
              </w:rPr>
              <w:t>0</w:t>
            </w:r>
            <w:r w:rsidR="00226FC4">
              <w:rPr>
                <w:rFonts w:ascii="Oracle Sans" w:hAnsi="Oracle Sans" w:cs="Arial"/>
                <w:b/>
                <w:bCs/>
              </w:rPr>
              <w:t xml:space="preserve">0 – </w:t>
            </w:r>
            <w:r>
              <w:rPr>
                <w:rFonts w:ascii="Oracle Sans" w:hAnsi="Oracle Sans" w:cs="Arial"/>
                <w:b/>
                <w:bCs/>
              </w:rPr>
              <w:t>3</w:t>
            </w:r>
            <w:r w:rsidR="00226FC4">
              <w:rPr>
                <w:rFonts w:ascii="Oracle Sans" w:hAnsi="Oracle Sans" w:cs="Arial"/>
                <w:b/>
                <w:bCs/>
              </w:rPr>
              <w:t>:</w:t>
            </w:r>
            <w:r w:rsidR="004956DD">
              <w:rPr>
                <w:rFonts w:ascii="Oracle Sans" w:hAnsi="Oracle Sans" w:cs="Arial"/>
                <w:b/>
                <w:bCs/>
              </w:rPr>
              <w:t>15</w:t>
            </w:r>
            <w:r w:rsidR="00226FC4">
              <w:rPr>
                <w:rFonts w:ascii="Oracle Sans" w:hAnsi="Oracle Sans" w:cs="Arial"/>
                <w:b/>
                <w:bCs/>
              </w:rPr>
              <w:t xml:space="preserve"> </w:t>
            </w:r>
          </w:p>
        </w:tc>
        <w:tc>
          <w:tcPr>
            <w:tcW w:w="7558" w:type="dxa"/>
          </w:tcPr>
          <w:p w14:paraId="65622E92" w14:textId="681AA825" w:rsidR="00226FC4" w:rsidRDefault="00AE44A8" w:rsidP="00226FC4">
            <w:pPr>
              <w:jc w:val="left"/>
              <w:rPr>
                <w:rFonts w:ascii="Oracle Sans" w:hAnsi="Oracle Sans"/>
                <w:b/>
                <w:bCs/>
              </w:rPr>
            </w:pPr>
            <w:r>
              <w:rPr>
                <w:rFonts w:ascii="Oracle Sans" w:hAnsi="Oracle Sans"/>
                <w:b/>
                <w:bCs/>
              </w:rPr>
              <w:t>I</w:t>
            </w:r>
            <w:r w:rsidR="00226FC4">
              <w:rPr>
                <w:rFonts w:ascii="Oracle Sans" w:hAnsi="Oracle Sans"/>
                <w:b/>
                <w:bCs/>
              </w:rPr>
              <w:t xml:space="preserve">ntroductions </w:t>
            </w:r>
          </w:p>
        </w:tc>
      </w:tr>
      <w:tr w:rsidR="00226FC4" w:rsidRPr="0075663A" w14:paraId="03869C65" w14:textId="77777777" w:rsidTr="00226FC4">
        <w:tc>
          <w:tcPr>
            <w:tcW w:w="2972" w:type="dxa"/>
          </w:tcPr>
          <w:p w14:paraId="6A64DB07" w14:textId="3FF7B813" w:rsidR="00226FC4" w:rsidRPr="00F5687B" w:rsidRDefault="00436722" w:rsidP="00226FC4">
            <w:pPr>
              <w:jc w:val="left"/>
              <w:rPr>
                <w:rFonts w:ascii="Oracle Sans" w:hAnsi="Oracle Sans"/>
                <w:b/>
                <w:bCs/>
              </w:rPr>
            </w:pPr>
            <w:r>
              <w:rPr>
                <w:rFonts w:ascii="Oracle Sans" w:hAnsi="Oracle Sans" w:cs="Arial"/>
                <w:b/>
                <w:bCs/>
              </w:rPr>
              <w:t>3</w:t>
            </w:r>
            <w:r w:rsidR="004956DD">
              <w:rPr>
                <w:rFonts w:ascii="Oracle Sans" w:hAnsi="Oracle Sans" w:cs="Arial"/>
                <w:b/>
                <w:bCs/>
              </w:rPr>
              <w:t>:15</w:t>
            </w:r>
            <w:r w:rsidR="00226FC4">
              <w:rPr>
                <w:rFonts w:ascii="Oracle Sans" w:hAnsi="Oracle Sans" w:cs="Arial"/>
                <w:b/>
                <w:bCs/>
              </w:rPr>
              <w:t xml:space="preserve"> – </w:t>
            </w:r>
            <w:r>
              <w:rPr>
                <w:rFonts w:ascii="Oracle Sans" w:hAnsi="Oracle Sans" w:cs="Arial"/>
                <w:b/>
                <w:bCs/>
              </w:rPr>
              <w:t>4</w:t>
            </w:r>
            <w:r w:rsidR="00226FC4">
              <w:rPr>
                <w:rFonts w:ascii="Oracle Sans" w:hAnsi="Oracle Sans" w:cs="Arial"/>
                <w:b/>
                <w:bCs/>
              </w:rPr>
              <w:t xml:space="preserve">:00  </w:t>
            </w:r>
          </w:p>
        </w:tc>
        <w:tc>
          <w:tcPr>
            <w:tcW w:w="7558" w:type="dxa"/>
          </w:tcPr>
          <w:p w14:paraId="4A37EFD5" w14:textId="77777777" w:rsidR="00226FC4" w:rsidRPr="0075663A" w:rsidRDefault="00226FC4" w:rsidP="00226FC4">
            <w:pPr>
              <w:jc w:val="left"/>
              <w:rPr>
                <w:rFonts w:ascii="Oracle Sans" w:hAnsi="Oracle Sans"/>
                <w:b/>
                <w:bCs/>
              </w:rPr>
            </w:pPr>
            <w:r w:rsidRPr="0075663A">
              <w:rPr>
                <w:rFonts w:ascii="Oracle Sans" w:hAnsi="Oracle Sans"/>
                <w:b/>
                <w:bCs/>
              </w:rPr>
              <w:t>Dashboard</w:t>
            </w:r>
            <w:r>
              <w:rPr>
                <w:rFonts w:ascii="Oracle Sans" w:hAnsi="Oracle Sans"/>
                <w:b/>
                <w:bCs/>
              </w:rPr>
              <w:t xml:space="preserve"> Navigation &amp; </w:t>
            </w:r>
            <w:r w:rsidRPr="0075663A">
              <w:rPr>
                <w:rFonts w:ascii="Oracle Sans" w:hAnsi="Oracle Sans"/>
                <w:b/>
                <w:bCs/>
              </w:rPr>
              <w:t>Role Overview</w:t>
            </w:r>
          </w:p>
          <w:p w14:paraId="41605852" w14:textId="018F8AC6" w:rsidR="00226FC4" w:rsidRPr="007B7AD6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/>
              </w:rPr>
            </w:pPr>
            <w:r w:rsidRPr="007B7AD6">
              <w:rPr>
                <w:rFonts w:ascii="Oracle Sans" w:hAnsi="Oracle Sans"/>
              </w:rPr>
              <w:t xml:space="preserve">Roles, </w:t>
            </w:r>
            <w:r>
              <w:rPr>
                <w:rFonts w:ascii="Oracle Sans" w:hAnsi="Oracle Sans"/>
              </w:rPr>
              <w:t>D</w:t>
            </w:r>
            <w:r w:rsidRPr="007B7AD6">
              <w:rPr>
                <w:rFonts w:ascii="Oracle Sans" w:hAnsi="Oracle Sans"/>
              </w:rPr>
              <w:t>ashboards &amp; KPIs</w:t>
            </w:r>
          </w:p>
          <w:p w14:paraId="513A00FE" w14:textId="77777777" w:rsidR="00226FC4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/>
              </w:rPr>
            </w:pPr>
            <w:r w:rsidRPr="007B7AD6">
              <w:rPr>
                <w:rFonts w:ascii="Oracle Sans" w:hAnsi="Oracle Sans"/>
              </w:rPr>
              <w:t xml:space="preserve">Reports &amp; </w:t>
            </w:r>
            <w:r>
              <w:rPr>
                <w:rFonts w:ascii="Oracle Sans" w:hAnsi="Oracle Sans"/>
              </w:rPr>
              <w:t>Saved Searches</w:t>
            </w:r>
          </w:p>
          <w:p w14:paraId="160D8C1C" w14:textId="77777777" w:rsidR="00226FC4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/>
              </w:rPr>
            </w:pPr>
            <w:proofErr w:type="spellStart"/>
            <w:r>
              <w:rPr>
                <w:rFonts w:ascii="Oracle Sans" w:hAnsi="Oracle Sans"/>
              </w:rPr>
              <w:t>SuiteAnalytics</w:t>
            </w:r>
            <w:proofErr w:type="spellEnd"/>
          </w:p>
          <w:p w14:paraId="3A3388DD" w14:textId="6BA884C2" w:rsidR="00226FC4" w:rsidRPr="00B80C8B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/>
              </w:rPr>
            </w:pPr>
            <w:r>
              <w:rPr>
                <w:rFonts w:ascii="Oracle Sans" w:hAnsi="Oracle Sans"/>
              </w:rPr>
              <w:t>Embedded AI and AI Connector</w:t>
            </w:r>
          </w:p>
        </w:tc>
      </w:tr>
      <w:tr w:rsidR="00226FC4" w:rsidRPr="006B00D2" w14:paraId="24C1BC75" w14:textId="77777777" w:rsidTr="00226FC4">
        <w:tc>
          <w:tcPr>
            <w:tcW w:w="2972" w:type="dxa"/>
          </w:tcPr>
          <w:p w14:paraId="278DA79F" w14:textId="0DBB3DB4" w:rsidR="00226FC4" w:rsidRPr="00F5687B" w:rsidRDefault="00436722" w:rsidP="00226FC4">
            <w:pPr>
              <w:jc w:val="left"/>
              <w:rPr>
                <w:rFonts w:ascii="Oracle Sans" w:hAnsi="Oracle Sans"/>
                <w:b/>
                <w:bCs/>
              </w:rPr>
            </w:pPr>
            <w:r>
              <w:rPr>
                <w:rFonts w:ascii="Oracle Sans" w:hAnsi="Oracle Sans" w:cs="Arial"/>
                <w:b/>
                <w:bCs/>
              </w:rPr>
              <w:t>4</w:t>
            </w:r>
            <w:r w:rsidR="00226FC4">
              <w:rPr>
                <w:rFonts w:ascii="Oracle Sans" w:hAnsi="Oracle Sans" w:cs="Arial"/>
                <w:b/>
                <w:bCs/>
              </w:rPr>
              <w:t xml:space="preserve">:00 – </w:t>
            </w:r>
            <w:r>
              <w:rPr>
                <w:rFonts w:ascii="Oracle Sans" w:hAnsi="Oracle Sans" w:cs="Arial"/>
                <w:b/>
                <w:bCs/>
              </w:rPr>
              <w:t>4</w:t>
            </w:r>
            <w:r w:rsidR="00226FC4">
              <w:rPr>
                <w:rFonts w:ascii="Oracle Sans" w:hAnsi="Oracle Sans" w:cs="Arial"/>
                <w:b/>
                <w:bCs/>
              </w:rPr>
              <w:t xml:space="preserve">:20 </w:t>
            </w:r>
          </w:p>
        </w:tc>
        <w:tc>
          <w:tcPr>
            <w:tcW w:w="7558" w:type="dxa"/>
          </w:tcPr>
          <w:p w14:paraId="3A4027F9" w14:textId="1A9CAFE3" w:rsidR="00226FC4" w:rsidRPr="007B7AD6" w:rsidRDefault="00226FC4" w:rsidP="00226FC4">
            <w:pPr>
              <w:jc w:val="left"/>
              <w:rPr>
                <w:rFonts w:ascii="Oracle Sans" w:hAnsi="Oracle Sans"/>
                <w:b/>
                <w:bCs/>
              </w:rPr>
            </w:pPr>
            <w:r>
              <w:rPr>
                <w:rFonts w:ascii="Oracle Sans" w:hAnsi="Oracle Sans"/>
                <w:b/>
                <w:bCs/>
              </w:rPr>
              <w:t>Item Management</w:t>
            </w:r>
          </w:p>
          <w:p w14:paraId="0DBF8EE6" w14:textId="79D3EC1B" w:rsidR="00226FC4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</w:rPr>
              <w:t xml:space="preserve">Item Record (Costing, Pricing, Customer/Vendor Part Number) </w:t>
            </w:r>
          </w:p>
          <w:p w14:paraId="00645948" w14:textId="282B3F24" w:rsidR="00226FC4" w:rsidRPr="00436722" w:rsidRDefault="00226FC4" w:rsidP="00436722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</w:rPr>
              <w:t>Inventory Control and Reporting</w:t>
            </w:r>
          </w:p>
        </w:tc>
      </w:tr>
      <w:tr w:rsidR="00226FC4" w:rsidRPr="006B00D2" w14:paraId="469870EE" w14:textId="77777777" w:rsidTr="00226FC4">
        <w:tc>
          <w:tcPr>
            <w:tcW w:w="2972" w:type="dxa"/>
          </w:tcPr>
          <w:p w14:paraId="33B09419" w14:textId="79FFC239" w:rsidR="00226FC4" w:rsidRPr="00F5687B" w:rsidRDefault="00436722" w:rsidP="00226FC4">
            <w:pPr>
              <w:jc w:val="left"/>
              <w:rPr>
                <w:rFonts w:ascii="Oracle Sans" w:hAnsi="Oracle Sans"/>
                <w:b/>
                <w:bCs/>
              </w:rPr>
            </w:pPr>
            <w:r>
              <w:rPr>
                <w:rFonts w:ascii="Oracle Sans" w:hAnsi="Oracle Sans" w:cs="Arial"/>
                <w:b/>
                <w:bCs/>
              </w:rPr>
              <w:t>4</w:t>
            </w:r>
            <w:r w:rsidR="00226FC4">
              <w:rPr>
                <w:rFonts w:ascii="Oracle Sans" w:hAnsi="Oracle Sans" w:cs="Arial"/>
                <w:b/>
                <w:bCs/>
              </w:rPr>
              <w:t>:</w:t>
            </w:r>
            <w:r w:rsidR="004956DD">
              <w:rPr>
                <w:rFonts w:ascii="Oracle Sans" w:hAnsi="Oracle Sans" w:cs="Arial"/>
                <w:b/>
                <w:bCs/>
              </w:rPr>
              <w:t>2</w:t>
            </w:r>
            <w:r w:rsidR="00226FC4">
              <w:rPr>
                <w:rFonts w:ascii="Oracle Sans" w:hAnsi="Oracle Sans" w:cs="Arial"/>
                <w:b/>
                <w:bCs/>
              </w:rPr>
              <w:t xml:space="preserve">0– </w:t>
            </w:r>
            <w:r>
              <w:rPr>
                <w:rFonts w:ascii="Oracle Sans" w:hAnsi="Oracle Sans" w:cs="Arial"/>
                <w:b/>
                <w:bCs/>
              </w:rPr>
              <w:t>4</w:t>
            </w:r>
            <w:r w:rsidR="004956DD">
              <w:rPr>
                <w:rFonts w:ascii="Oracle Sans" w:hAnsi="Oracle Sans" w:cs="Arial"/>
                <w:b/>
                <w:bCs/>
              </w:rPr>
              <w:t>:40</w:t>
            </w:r>
          </w:p>
        </w:tc>
        <w:tc>
          <w:tcPr>
            <w:tcW w:w="7558" w:type="dxa"/>
          </w:tcPr>
          <w:p w14:paraId="244DBAD2" w14:textId="79AAA137" w:rsidR="00226FC4" w:rsidRPr="0075663A" w:rsidRDefault="00226FC4" w:rsidP="00226FC4">
            <w:pPr>
              <w:jc w:val="left"/>
              <w:rPr>
                <w:rFonts w:ascii="Oracle Sans" w:hAnsi="Oracle Sans"/>
                <w:b/>
                <w:bCs/>
              </w:rPr>
            </w:pPr>
            <w:r>
              <w:rPr>
                <w:rFonts w:ascii="Oracle Sans" w:hAnsi="Oracle Sans"/>
                <w:b/>
                <w:bCs/>
              </w:rPr>
              <w:t>Customer and Order Management</w:t>
            </w:r>
          </w:p>
          <w:p w14:paraId="1086F8ED" w14:textId="542046A0" w:rsidR="00226FC4" w:rsidRPr="002A0AF6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/>
              </w:rPr>
            </w:pPr>
            <w:r>
              <w:rPr>
                <w:rFonts w:ascii="Oracle Sans" w:hAnsi="Oracle Sans" w:cs="Arial"/>
              </w:rPr>
              <w:t>Customer Record</w:t>
            </w:r>
          </w:p>
          <w:p w14:paraId="75425BD0" w14:textId="2BDC64DA" w:rsidR="00226FC4" w:rsidRPr="002A0AF6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/>
              </w:rPr>
            </w:pPr>
            <w:r>
              <w:rPr>
                <w:rFonts w:ascii="Oracle Sans" w:hAnsi="Oracle Sans" w:cs="Arial"/>
              </w:rPr>
              <w:t>Quote Creation</w:t>
            </w:r>
          </w:p>
          <w:p w14:paraId="7C067393" w14:textId="78A8B83F" w:rsidR="00226FC4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/>
              </w:rPr>
            </w:pPr>
            <w:r>
              <w:rPr>
                <w:rFonts w:ascii="Oracle Sans" w:hAnsi="Oracle Sans"/>
              </w:rPr>
              <w:t>Sales Order Creation – Special Order Items</w:t>
            </w:r>
          </w:p>
          <w:p w14:paraId="182E62FE" w14:textId="21407927" w:rsidR="00226FC4" w:rsidRPr="00747E15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/>
              </w:rPr>
            </w:pPr>
            <w:r>
              <w:rPr>
                <w:rFonts w:ascii="Oracle Sans" w:hAnsi="Oracle Sans"/>
              </w:rPr>
              <w:t xml:space="preserve">Fulfillment </w:t>
            </w:r>
          </w:p>
        </w:tc>
      </w:tr>
      <w:tr w:rsidR="00226FC4" w:rsidRPr="006B00D2" w14:paraId="7E3E6A43" w14:textId="77777777" w:rsidTr="00226FC4">
        <w:tc>
          <w:tcPr>
            <w:tcW w:w="2972" w:type="dxa"/>
          </w:tcPr>
          <w:p w14:paraId="295743A9" w14:textId="4224F213" w:rsidR="00226FC4" w:rsidRDefault="00436722" w:rsidP="00226FC4">
            <w:pPr>
              <w:jc w:val="left"/>
              <w:rPr>
                <w:rFonts w:ascii="Oracle Sans" w:hAnsi="Oracle Sans" w:cs="Arial"/>
                <w:b/>
                <w:bCs/>
              </w:rPr>
            </w:pPr>
            <w:r>
              <w:rPr>
                <w:rFonts w:ascii="Oracle Sans" w:hAnsi="Oracle Sans" w:cs="Arial"/>
                <w:b/>
                <w:bCs/>
              </w:rPr>
              <w:t>4:40</w:t>
            </w:r>
            <w:r w:rsidR="00226FC4">
              <w:rPr>
                <w:rFonts w:ascii="Oracle Sans" w:hAnsi="Oracle Sans" w:cs="Arial"/>
                <w:b/>
                <w:bCs/>
              </w:rPr>
              <w:t xml:space="preserve"> – </w:t>
            </w:r>
            <w:r>
              <w:rPr>
                <w:rFonts w:ascii="Oracle Sans" w:hAnsi="Oracle Sans" w:cs="Arial"/>
                <w:b/>
                <w:bCs/>
              </w:rPr>
              <w:t>5</w:t>
            </w:r>
            <w:r w:rsidR="00226FC4">
              <w:rPr>
                <w:rFonts w:ascii="Oracle Sans" w:hAnsi="Oracle Sans" w:cs="Arial"/>
                <w:b/>
                <w:bCs/>
              </w:rPr>
              <w:t>:</w:t>
            </w:r>
            <w:r>
              <w:rPr>
                <w:rFonts w:ascii="Oracle Sans" w:hAnsi="Oracle Sans" w:cs="Arial"/>
                <w:b/>
                <w:bCs/>
              </w:rPr>
              <w:t>0</w:t>
            </w:r>
            <w:r w:rsidR="004956DD">
              <w:rPr>
                <w:rFonts w:ascii="Oracle Sans" w:hAnsi="Oracle Sans" w:cs="Arial"/>
                <w:b/>
                <w:bCs/>
              </w:rPr>
              <w:t>0</w:t>
            </w:r>
          </w:p>
        </w:tc>
        <w:tc>
          <w:tcPr>
            <w:tcW w:w="7558" w:type="dxa"/>
          </w:tcPr>
          <w:p w14:paraId="62041597" w14:textId="52A29D07" w:rsidR="00226FC4" w:rsidRPr="007B7AD6" w:rsidRDefault="00226FC4" w:rsidP="00226FC4">
            <w:pPr>
              <w:jc w:val="left"/>
              <w:rPr>
                <w:rFonts w:ascii="Oracle Sans" w:hAnsi="Oracle Sans"/>
                <w:b/>
                <w:bCs/>
              </w:rPr>
            </w:pPr>
            <w:r>
              <w:rPr>
                <w:rFonts w:ascii="Oracle Sans" w:hAnsi="Oracle Sans"/>
                <w:b/>
                <w:bCs/>
              </w:rPr>
              <w:t xml:space="preserve">Purchasing </w:t>
            </w:r>
          </w:p>
          <w:p w14:paraId="3E20FF5E" w14:textId="2C3755C1" w:rsidR="00226FC4" w:rsidRPr="00A50537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</w:rPr>
              <w:t>Reorder Points</w:t>
            </w:r>
          </w:p>
          <w:p w14:paraId="13CB6DC2" w14:textId="475DC3D0" w:rsidR="00AE44A8" w:rsidRPr="00436722" w:rsidRDefault="00226FC4" w:rsidP="00436722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 w:cs="Arial"/>
              </w:rPr>
            </w:pPr>
            <w:r>
              <w:rPr>
                <w:rFonts w:ascii="Oracle Sans" w:hAnsi="Oracle Sans" w:cs="Arial"/>
              </w:rPr>
              <w:t xml:space="preserve">Receiving </w:t>
            </w:r>
          </w:p>
        </w:tc>
      </w:tr>
      <w:tr w:rsidR="00226FC4" w:rsidRPr="006B00D2" w14:paraId="7325AEED" w14:textId="77777777" w:rsidTr="00226FC4">
        <w:tc>
          <w:tcPr>
            <w:tcW w:w="2972" w:type="dxa"/>
          </w:tcPr>
          <w:p w14:paraId="30708BD5" w14:textId="5B736AE8" w:rsidR="00226FC4" w:rsidRPr="00F5687B" w:rsidRDefault="00436722" w:rsidP="00226FC4">
            <w:pPr>
              <w:jc w:val="left"/>
              <w:rPr>
                <w:rFonts w:ascii="Oracle Sans" w:hAnsi="Oracle Sans" w:cs="Arial"/>
                <w:b/>
                <w:bCs/>
              </w:rPr>
            </w:pPr>
            <w:r>
              <w:rPr>
                <w:rFonts w:ascii="Oracle Sans" w:hAnsi="Oracle Sans" w:cs="Arial"/>
                <w:b/>
                <w:bCs/>
              </w:rPr>
              <w:t>5:00</w:t>
            </w:r>
            <w:r w:rsidR="00226FC4">
              <w:rPr>
                <w:rFonts w:ascii="Oracle Sans" w:hAnsi="Oracle Sans" w:cs="Arial"/>
                <w:b/>
                <w:bCs/>
              </w:rPr>
              <w:t xml:space="preserve"> – </w:t>
            </w:r>
            <w:r>
              <w:rPr>
                <w:rFonts w:ascii="Oracle Sans" w:hAnsi="Oracle Sans" w:cs="Arial"/>
                <w:b/>
                <w:bCs/>
              </w:rPr>
              <w:t>5:2</w:t>
            </w:r>
            <w:r w:rsidR="004956DD">
              <w:rPr>
                <w:rFonts w:ascii="Oracle Sans" w:hAnsi="Oracle Sans" w:cs="Arial"/>
                <w:b/>
                <w:bCs/>
              </w:rPr>
              <w:t>0</w:t>
            </w:r>
          </w:p>
        </w:tc>
        <w:tc>
          <w:tcPr>
            <w:tcW w:w="7558" w:type="dxa"/>
          </w:tcPr>
          <w:p w14:paraId="7BD9297D" w14:textId="77777777" w:rsidR="00226FC4" w:rsidRDefault="00226FC4" w:rsidP="00226FC4">
            <w:pPr>
              <w:jc w:val="left"/>
              <w:rPr>
                <w:rFonts w:ascii="Oracle Sans" w:hAnsi="Oracle Sans"/>
                <w:b/>
                <w:bCs/>
              </w:rPr>
            </w:pPr>
            <w:r>
              <w:rPr>
                <w:rFonts w:ascii="Oracle Sans" w:hAnsi="Oracle Sans"/>
                <w:b/>
                <w:bCs/>
              </w:rPr>
              <w:t>Accounting</w:t>
            </w:r>
          </w:p>
          <w:p w14:paraId="5519887C" w14:textId="77777777" w:rsidR="00226FC4" w:rsidRPr="007D383B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 w:cs="Arial"/>
              </w:rPr>
            </w:pPr>
            <w:r w:rsidRPr="007D383B">
              <w:rPr>
                <w:rFonts w:ascii="Oracle Sans" w:hAnsi="Oracle Sans" w:cs="Arial"/>
              </w:rPr>
              <w:t xml:space="preserve">Financial Reporting &amp; Segmentation </w:t>
            </w:r>
          </w:p>
          <w:p w14:paraId="4F95E26D" w14:textId="5B9A9AD1" w:rsidR="00226FC4" w:rsidRPr="007D383B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 w:cs="Arial"/>
              </w:rPr>
            </w:pPr>
            <w:r w:rsidRPr="007D383B">
              <w:rPr>
                <w:rFonts w:ascii="Oracle Sans" w:hAnsi="Oracle Sans" w:cs="Arial"/>
              </w:rPr>
              <w:t>Accounts Payable</w:t>
            </w:r>
            <w:r>
              <w:rPr>
                <w:rFonts w:ascii="Oracle Sans" w:hAnsi="Oracle Sans" w:cs="Arial"/>
              </w:rPr>
              <w:t>, 3 Way Match</w:t>
            </w:r>
            <w:r w:rsidRPr="007D383B">
              <w:rPr>
                <w:rFonts w:ascii="Oracle Sans" w:hAnsi="Oracle Sans" w:cs="Arial"/>
              </w:rPr>
              <w:t xml:space="preserve"> &amp; Accounts Receivable </w:t>
            </w:r>
          </w:p>
          <w:p w14:paraId="68B1415E" w14:textId="7223EC1D" w:rsidR="00226FC4" w:rsidRPr="00436722" w:rsidRDefault="00226FC4" w:rsidP="00436722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 w:cs="Arial"/>
              </w:rPr>
            </w:pPr>
            <w:r w:rsidRPr="007D383B">
              <w:rPr>
                <w:rFonts w:ascii="Oracle Sans" w:hAnsi="Oracle Sans" w:cs="Arial"/>
              </w:rPr>
              <w:t>Accounting Period Management</w:t>
            </w:r>
          </w:p>
        </w:tc>
      </w:tr>
      <w:tr w:rsidR="00226FC4" w:rsidRPr="006B00D2" w14:paraId="5729A8E6" w14:textId="77777777" w:rsidTr="00226FC4">
        <w:tc>
          <w:tcPr>
            <w:tcW w:w="2972" w:type="dxa"/>
          </w:tcPr>
          <w:p w14:paraId="0E0F1D8E" w14:textId="254E836B" w:rsidR="00226FC4" w:rsidRDefault="00436722" w:rsidP="00226FC4">
            <w:pPr>
              <w:jc w:val="left"/>
              <w:rPr>
                <w:rFonts w:ascii="Oracle Sans" w:hAnsi="Oracle Sans" w:cs="Arial"/>
                <w:b/>
                <w:bCs/>
              </w:rPr>
            </w:pPr>
            <w:r>
              <w:rPr>
                <w:rFonts w:ascii="Oracle Sans" w:hAnsi="Oracle Sans" w:cs="Arial"/>
                <w:b/>
                <w:bCs/>
              </w:rPr>
              <w:t>5</w:t>
            </w:r>
            <w:r w:rsidR="004956DD">
              <w:rPr>
                <w:rFonts w:ascii="Oracle Sans" w:hAnsi="Oracle Sans" w:cs="Arial"/>
                <w:b/>
                <w:bCs/>
              </w:rPr>
              <w:t>:</w:t>
            </w:r>
            <w:r>
              <w:rPr>
                <w:rFonts w:ascii="Oracle Sans" w:hAnsi="Oracle Sans" w:cs="Arial"/>
                <w:b/>
                <w:bCs/>
              </w:rPr>
              <w:t>2</w:t>
            </w:r>
            <w:r w:rsidR="004956DD">
              <w:rPr>
                <w:rFonts w:ascii="Oracle Sans" w:hAnsi="Oracle Sans" w:cs="Arial"/>
                <w:b/>
                <w:bCs/>
              </w:rPr>
              <w:t>0</w:t>
            </w:r>
            <w:r w:rsidR="00226FC4">
              <w:rPr>
                <w:rFonts w:ascii="Oracle Sans" w:hAnsi="Oracle Sans" w:cs="Arial"/>
                <w:b/>
                <w:bCs/>
              </w:rPr>
              <w:t xml:space="preserve"> – </w:t>
            </w:r>
            <w:r>
              <w:rPr>
                <w:rFonts w:ascii="Oracle Sans" w:hAnsi="Oracle Sans" w:cs="Arial"/>
                <w:b/>
                <w:bCs/>
              </w:rPr>
              <w:t>6</w:t>
            </w:r>
            <w:r w:rsidR="00D511A1">
              <w:rPr>
                <w:rFonts w:ascii="Oracle Sans" w:hAnsi="Oracle Sans" w:cs="Arial"/>
                <w:b/>
                <w:bCs/>
              </w:rPr>
              <w:t>:00</w:t>
            </w:r>
          </w:p>
        </w:tc>
        <w:tc>
          <w:tcPr>
            <w:tcW w:w="7558" w:type="dxa"/>
          </w:tcPr>
          <w:p w14:paraId="246BAFA7" w14:textId="77777777" w:rsidR="00226FC4" w:rsidRPr="007B7AD6" w:rsidRDefault="00226FC4" w:rsidP="00226FC4">
            <w:pPr>
              <w:jc w:val="left"/>
              <w:rPr>
                <w:rFonts w:ascii="Oracle Sans" w:hAnsi="Oracle Sans"/>
                <w:b/>
                <w:bCs/>
              </w:rPr>
            </w:pPr>
            <w:r w:rsidRPr="007B7AD6">
              <w:rPr>
                <w:rFonts w:ascii="Oracle Sans" w:hAnsi="Oracle Sans"/>
                <w:b/>
                <w:bCs/>
              </w:rPr>
              <w:t xml:space="preserve">Wrap-up </w:t>
            </w:r>
            <w:r>
              <w:rPr>
                <w:rFonts w:ascii="Oracle Sans" w:hAnsi="Oracle Sans"/>
                <w:b/>
                <w:bCs/>
              </w:rPr>
              <w:t>&amp;</w:t>
            </w:r>
            <w:r w:rsidRPr="007B7AD6">
              <w:rPr>
                <w:rFonts w:ascii="Oracle Sans" w:hAnsi="Oracle Sans"/>
                <w:b/>
                <w:bCs/>
              </w:rPr>
              <w:t xml:space="preserve"> Next Steps</w:t>
            </w:r>
          </w:p>
          <w:p w14:paraId="2A505682" w14:textId="77777777" w:rsidR="00226FC4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/>
              </w:rPr>
            </w:pPr>
            <w:r w:rsidRPr="00DB184B">
              <w:rPr>
                <w:rFonts w:ascii="Oracle Sans" w:hAnsi="Oracle Sans"/>
              </w:rPr>
              <w:t>Q&amp;A</w:t>
            </w:r>
          </w:p>
          <w:p w14:paraId="74ED858F" w14:textId="27BD7578" w:rsidR="00226FC4" w:rsidRPr="00650004" w:rsidRDefault="00226FC4" w:rsidP="00226FC4">
            <w:pPr>
              <w:pStyle w:val="ListParagraph"/>
              <w:numPr>
                <w:ilvl w:val="0"/>
                <w:numId w:val="18"/>
              </w:numPr>
              <w:tabs>
                <w:tab w:val="clear" w:pos="576"/>
                <w:tab w:val="clear" w:pos="1296"/>
                <w:tab w:val="clear" w:pos="6336"/>
              </w:tabs>
              <w:spacing w:line="240" w:lineRule="auto"/>
              <w:ind w:right="0"/>
              <w:rPr>
                <w:rFonts w:ascii="Oracle Sans" w:hAnsi="Oracle Sans"/>
              </w:rPr>
            </w:pPr>
            <w:r w:rsidRPr="00650004">
              <w:rPr>
                <w:rFonts w:ascii="Oracle Sans" w:hAnsi="Oracle Sans"/>
              </w:rPr>
              <w:t>Action Items &amp; Next Steps</w:t>
            </w:r>
          </w:p>
        </w:tc>
      </w:tr>
    </w:tbl>
    <w:p w14:paraId="59210426" w14:textId="77777777" w:rsidR="0075663A" w:rsidRPr="003C013C" w:rsidRDefault="0075663A" w:rsidP="00CA5788">
      <w:pPr>
        <w:spacing w:line="240" w:lineRule="auto"/>
        <w:rPr>
          <w:lang w:val="en-US"/>
        </w:rPr>
      </w:pPr>
    </w:p>
    <w:sectPr w:rsidR="0075663A" w:rsidRPr="003C013C" w:rsidSect="00CE4E1C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575" w:right="630" w:bottom="405" w:left="810" w:header="720" w:footer="72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A9A8D" w14:textId="77777777" w:rsidR="006610D5" w:rsidRDefault="006610D5" w:rsidP="00AC087F">
      <w:pPr>
        <w:spacing w:line="240" w:lineRule="auto"/>
      </w:pPr>
      <w:r>
        <w:separator/>
      </w:r>
    </w:p>
  </w:endnote>
  <w:endnote w:type="continuationSeparator" w:id="0">
    <w:p w14:paraId="15DBF13F" w14:textId="77777777" w:rsidR="006610D5" w:rsidRDefault="006610D5" w:rsidP="00AC08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EBA26" w14:textId="362DDB06" w:rsidR="006B25B5" w:rsidRDefault="006B25B5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3837F2" wp14:editId="5EA1082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51303F" w14:textId="6FB4B720" w:rsidR="006B25B5" w:rsidRPr="006B25B5" w:rsidRDefault="006B25B5" w:rsidP="006B25B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B25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837F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 – Oracle Internal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3251303F" w14:textId="6FB4B720" w:rsidR="006B25B5" w:rsidRPr="006B25B5" w:rsidRDefault="006B25B5" w:rsidP="006B25B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B25B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DC988" w14:textId="748BD3B1" w:rsidR="00AC087F" w:rsidRDefault="006B25B5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334530CD" wp14:editId="143BC8AE">
              <wp:simplePos x="514350" y="94107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4" name="Text Box 4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B19EE" w14:textId="00AEBBF5" w:rsidR="006B25B5" w:rsidRPr="006B25B5" w:rsidRDefault="006B25B5" w:rsidP="006B25B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B25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530C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 – Oracle Internal" style="position:absolute;left:0;text-align:left;margin-left:0;margin-top:0;width:34.95pt;height:34.9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6ECB19EE" w14:textId="00AEBBF5" w:rsidR="006B25B5" w:rsidRPr="006B25B5" w:rsidRDefault="006B25B5" w:rsidP="006B25B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B25B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C087F">
      <w:rPr>
        <w:noProof/>
      </w:rPr>
      <w:drawing>
        <wp:anchor distT="0" distB="0" distL="114300" distR="114300" simplePos="0" relativeHeight="251660288" behindDoc="1" locked="0" layoutInCell="1" allowOverlap="1" wp14:anchorId="29FF4B1F" wp14:editId="41F1A11B">
          <wp:simplePos x="0" y="0"/>
          <wp:positionH relativeFrom="column">
            <wp:posOffset>3007360</wp:posOffset>
          </wp:positionH>
          <wp:positionV relativeFrom="paragraph">
            <wp:posOffset>-3627120</wp:posOffset>
          </wp:positionV>
          <wp:extent cx="354330" cy="8191500"/>
          <wp:effectExtent l="5715" t="0" r="0" b="0"/>
          <wp:wrapTight wrapText="bothSides">
            <wp:wrapPolygon edited="0">
              <wp:start x="21252" y="-15"/>
              <wp:lineTo x="1123" y="-15"/>
              <wp:lineTo x="1123" y="21551"/>
              <wp:lineTo x="21252" y="21551"/>
              <wp:lineTo x="21252" y="-15"/>
            </wp:wrapPolygon>
          </wp:wrapTight>
          <wp:docPr id="37832109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321095" name="Picture 3783210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354330" cy="819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95EEE" w14:textId="38C60986" w:rsidR="006B25B5" w:rsidRDefault="006B25B5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06838C4" wp14:editId="449D6C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2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31363" w14:textId="7D3BC51B" w:rsidR="006B25B5" w:rsidRPr="006B25B5" w:rsidRDefault="006B25B5" w:rsidP="006B25B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B25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838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 – Oracle Internal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79F31363" w14:textId="7D3BC51B" w:rsidR="006B25B5" w:rsidRPr="006B25B5" w:rsidRDefault="006B25B5" w:rsidP="006B25B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B25B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7DC9B" w14:textId="77777777" w:rsidR="006610D5" w:rsidRDefault="006610D5" w:rsidP="00AC087F">
      <w:pPr>
        <w:spacing w:line="240" w:lineRule="auto"/>
      </w:pPr>
      <w:r>
        <w:separator/>
      </w:r>
    </w:p>
  </w:footnote>
  <w:footnote w:type="continuationSeparator" w:id="0">
    <w:p w14:paraId="5ED9D035" w14:textId="77777777" w:rsidR="006610D5" w:rsidRDefault="006610D5" w:rsidP="00AC08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C92F" w14:textId="5972C9C4" w:rsidR="004B7425" w:rsidRDefault="001D22B2" w:rsidP="00522748">
    <w:pPr>
      <w:pStyle w:val="Header"/>
      <w:ind w:left="450"/>
      <w:rPr>
        <w:noProof/>
      </w:rPr>
    </w:pPr>
    <w:r>
      <w:rPr>
        <w:noProof/>
        <w14:ligatures w14:val="standardContextual"/>
      </w:rPr>
      <w:drawing>
        <wp:anchor distT="0" distB="0" distL="114300" distR="114300" simplePos="0" relativeHeight="251665408" behindDoc="0" locked="0" layoutInCell="1" allowOverlap="1" wp14:anchorId="24E09FC1" wp14:editId="361B735E">
          <wp:simplePos x="0" y="0"/>
          <wp:positionH relativeFrom="column">
            <wp:posOffset>380595</wp:posOffset>
          </wp:positionH>
          <wp:positionV relativeFrom="paragraph">
            <wp:posOffset>-122108</wp:posOffset>
          </wp:positionV>
          <wp:extent cx="1060429" cy="36209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0429" cy="362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415B">
      <w:rPr>
        <w:noProof/>
      </w:rPr>
      <w:drawing>
        <wp:anchor distT="0" distB="0" distL="114300" distR="114300" simplePos="0" relativeHeight="251659264" behindDoc="1" locked="0" layoutInCell="1" allowOverlap="1" wp14:anchorId="37762DA4" wp14:editId="58DFED8D">
          <wp:simplePos x="0" y="0"/>
          <wp:positionH relativeFrom="column">
            <wp:posOffset>5076190</wp:posOffset>
          </wp:positionH>
          <wp:positionV relativeFrom="paragraph">
            <wp:posOffset>-139424</wp:posOffset>
          </wp:positionV>
          <wp:extent cx="1634490" cy="384175"/>
          <wp:effectExtent l="0" t="0" r="3810" b="0"/>
          <wp:wrapTight wrapText="bothSides">
            <wp:wrapPolygon edited="0">
              <wp:start x="1175" y="0"/>
              <wp:lineTo x="0" y="3570"/>
              <wp:lineTo x="0" y="18565"/>
              <wp:lineTo x="2853" y="20707"/>
              <wp:lineTo x="8056" y="20707"/>
              <wp:lineTo x="21483" y="18565"/>
              <wp:lineTo x="21483" y="11425"/>
              <wp:lineTo x="20140" y="11425"/>
              <wp:lineTo x="20476" y="4284"/>
              <wp:lineTo x="17958" y="2142"/>
              <wp:lineTo x="8224" y="0"/>
              <wp:lineTo x="1175" y="0"/>
            </wp:wrapPolygon>
          </wp:wrapTight>
          <wp:docPr id="74872242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8722427" name="Picture 74872242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4490" cy="384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7425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0C3CCA0" wp14:editId="2135C284">
              <wp:simplePos x="0" y="0"/>
              <wp:positionH relativeFrom="page">
                <wp:align>right</wp:align>
              </wp:positionH>
              <wp:positionV relativeFrom="paragraph">
                <wp:posOffset>-454660</wp:posOffset>
              </wp:positionV>
              <wp:extent cx="8192135" cy="993913"/>
              <wp:effectExtent l="0" t="0" r="0" b="0"/>
              <wp:wrapNone/>
              <wp:docPr id="176702160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2135" cy="993913"/>
                      </a:xfrm>
                      <a:prstGeom prst="rect">
                        <a:avLst/>
                      </a:prstGeom>
                      <a:solidFill>
                        <a:srgbClr val="2C516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E4A222" id="Rectangle 2" o:spid="_x0000_s1026" style="position:absolute;margin-left:593.85pt;margin-top:-35.8pt;width:645.05pt;height:78.25pt;z-index:25165721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" fillcolor="#2c5167" stroked="f" strokeweight="1pt">
              <w10:wrap anchorx="page"/>
            </v:rect>
          </w:pict>
        </mc:Fallback>
      </mc:AlternateContent>
    </w:r>
  </w:p>
  <w:p w14:paraId="6243BCA8" w14:textId="7BE69F1B" w:rsidR="00AC087F" w:rsidRDefault="00AC087F" w:rsidP="00522748">
    <w:pPr>
      <w:pStyle w:val="Header"/>
      <w:ind w:left="45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99F"/>
    <w:multiLevelType w:val="hybridMultilevel"/>
    <w:tmpl w:val="23909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E06CF"/>
    <w:multiLevelType w:val="hybridMultilevel"/>
    <w:tmpl w:val="6FBCE0CE"/>
    <w:lvl w:ilvl="0" w:tplc="CE46E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E0964"/>
    <w:multiLevelType w:val="hybridMultilevel"/>
    <w:tmpl w:val="C290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65B35"/>
    <w:multiLevelType w:val="hybridMultilevel"/>
    <w:tmpl w:val="9522E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D0438"/>
    <w:multiLevelType w:val="hybridMultilevel"/>
    <w:tmpl w:val="0F045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5297B"/>
    <w:multiLevelType w:val="hybridMultilevel"/>
    <w:tmpl w:val="1F2E7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C04FD"/>
    <w:multiLevelType w:val="hybridMultilevel"/>
    <w:tmpl w:val="3970D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4760E"/>
    <w:multiLevelType w:val="hybridMultilevel"/>
    <w:tmpl w:val="4622D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565CB8"/>
    <w:multiLevelType w:val="multilevel"/>
    <w:tmpl w:val="750818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9" w15:restartNumberingAfterBreak="0">
    <w:nsid w:val="35E24C34"/>
    <w:multiLevelType w:val="hybridMultilevel"/>
    <w:tmpl w:val="61E4E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33BE5"/>
    <w:multiLevelType w:val="hybridMultilevel"/>
    <w:tmpl w:val="042AF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30A1B"/>
    <w:multiLevelType w:val="hybridMultilevel"/>
    <w:tmpl w:val="B0BC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3140C"/>
    <w:multiLevelType w:val="hybridMultilevel"/>
    <w:tmpl w:val="A0487F4E"/>
    <w:lvl w:ilvl="0" w:tplc="34D67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2A21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F655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5683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F05E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10AB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285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E29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867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2057FF6"/>
    <w:multiLevelType w:val="hybridMultilevel"/>
    <w:tmpl w:val="29C82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C41D2"/>
    <w:multiLevelType w:val="hybridMultilevel"/>
    <w:tmpl w:val="89421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D01D0C"/>
    <w:multiLevelType w:val="hybridMultilevel"/>
    <w:tmpl w:val="21B0C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AB130A"/>
    <w:multiLevelType w:val="hybridMultilevel"/>
    <w:tmpl w:val="5A4A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5838E6"/>
    <w:multiLevelType w:val="hybridMultilevel"/>
    <w:tmpl w:val="8DF692A6"/>
    <w:lvl w:ilvl="0" w:tplc="E8F4827E">
      <w:numFmt w:val="bullet"/>
      <w:lvlText w:val="-"/>
      <w:lvlJc w:val="left"/>
      <w:pPr>
        <w:ind w:left="720" w:hanging="360"/>
      </w:pPr>
      <w:rPr>
        <w:rFonts w:ascii="Oracle Sans" w:eastAsia="Sarabun" w:hAnsi="Oracle Sans" w:cs="Sarabu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D65AC"/>
    <w:multiLevelType w:val="hybridMultilevel"/>
    <w:tmpl w:val="7E8EB62C"/>
    <w:lvl w:ilvl="0" w:tplc="37D07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1675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7C06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F6A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B210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C3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74F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4B2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D610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6BC0EAF"/>
    <w:multiLevelType w:val="hybridMultilevel"/>
    <w:tmpl w:val="B10E1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5202D4"/>
    <w:multiLevelType w:val="hybridMultilevel"/>
    <w:tmpl w:val="56F2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012A9"/>
    <w:multiLevelType w:val="hybridMultilevel"/>
    <w:tmpl w:val="4392C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2377B"/>
    <w:multiLevelType w:val="hybridMultilevel"/>
    <w:tmpl w:val="661CB2A0"/>
    <w:lvl w:ilvl="0" w:tplc="1F7A03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A268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CE5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4EA6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B422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6CF5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DA91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0C08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B274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01D63D9"/>
    <w:multiLevelType w:val="hybridMultilevel"/>
    <w:tmpl w:val="AD588D48"/>
    <w:lvl w:ilvl="0" w:tplc="7A7450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FE25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44DA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7289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D0EE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C045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028F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92F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625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7497D99"/>
    <w:multiLevelType w:val="hybridMultilevel"/>
    <w:tmpl w:val="46C20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B7562"/>
    <w:multiLevelType w:val="hybridMultilevel"/>
    <w:tmpl w:val="1C123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479549">
    <w:abstractNumId w:val="8"/>
  </w:num>
  <w:num w:numId="2" w16cid:durableId="1351104187">
    <w:abstractNumId w:val="19"/>
  </w:num>
  <w:num w:numId="3" w16cid:durableId="588541531">
    <w:abstractNumId w:val="9"/>
  </w:num>
  <w:num w:numId="4" w16cid:durableId="1758600731">
    <w:abstractNumId w:val="24"/>
  </w:num>
  <w:num w:numId="5" w16cid:durableId="355011661">
    <w:abstractNumId w:val="4"/>
  </w:num>
  <w:num w:numId="6" w16cid:durableId="2135053300">
    <w:abstractNumId w:val="25"/>
  </w:num>
  <w:num w:numId="7" w16cid:durableId="455561867">
    <w:abstractNumId w:val="21"/>
  </w:num>
  <w:num w:numId="8" w16cid:durableId="724333904">
    <w:abstractNumId w:val="17"/>
  </w:num>
  <w:num w:numId="9" w16cid:durableId="1590312717">
    <w:abstractNumId w:val="2"/>
  </w:num>
  <w:num w:numId="10" w16cid:durableId="1678920475">
    <w:abstractNumId w:val="7"/>
  </w:num>
  <w:num w:numId="11" w16cid:durableId="2098016094">
    <w:abstractNumId w:val="15"/>
  </w:num>
  <w:num w:numId="12" w16cid:durableId="858467468">
    <w:abstractNumId w:val="0"/>
  </w:num>
  <w:num w:numId="13" w16cid:durableId="1456026239">
    <w:abstractNumId w:val="18"/>
  </w:num>
  <w:num w:numId="14" w16cid:durableId="1818106397">
    <w:abstractNumId w:val="12"/>
  </w:num>
  <w:num w:numId="15" w16cid:durableId="353962413">
    <w:abstractNumId w:val="23"/>
  </w:num>
  <w:num w:numId="16" w16cid:durableId="725569547">
    <w:abstractNumId w:val="22"/>
  </w:num>
  <w:num w:numId="17" w16cid:durableId="2017725125">
    <w:abstractNumId w:val="14"/>
  </w:num>
  <w:num w:numId="18" w16cid:durableId="801575675">
    <w:abstractNumId w:val="1"/>
  </w:num>
  <w:num w:numId="19" w16cid:durableId="585652588">
    <w:abstractNumId w:val="13"/>
  </w:num>
  <w:num w:numId="20" w16cid:durableId="63842932">
    <w:abstractNumId w:val="16"/>
  </w:num>
  <w:num w:numId="21" w16cid:durableId="573273717">
    <w:abstractNumId w:val="11"/>
  </w:num>
  <w:num w:numId="22" w16cid:durableId="141312174">
    <w:abstractNumId w:val="3"/>
  </w:num>
  <w:num w:numId="23" w16cid:durableId="2030718775">
    <w:abstractNumId w:val="6"/>
  </w:num>
  <w:num w:numId="24" w16cid:durableId="1543204395">
    <w:abstractNumId w:val="10"/>
  </w:num>
  <w:num w:numId="25" w16cid:durableId="1908413458">
    <w:abstractNumId w:val="20"/>
  </w:num>
  <w:num w:numId="26" w16cid:durableId="1252542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25"/>
    <w:rsid w:val="00034226"/>
    <w:rsid w:val="00050304"/>
    <w:rsid w:val="00063041"/>
    <w:rsid w:val="00073D3D"/>
    <w:rsid w:val="00081C50"/>
    <w:rsid w:val="00086BCA"/>
    <w:rsid w:val="00093730"/>
    <w:rsid w:val="000A0227"/>
    <w:rsid w:val="000A264A"/>
    <w:rsid w:val="000B252B"/>
    <w:rsid w:val="000C18D2"/>
    <w:rsid w:val="000D7522"/>
    <w:rsid w:val="000F5D28"/>
    <w:rsid w:val="00102F6C"/>
    <w:rsid w:val="00111684"/>
    <w:rsid w:val="00112F0D"/>
    <w:rsid w:val="001213B2"/>
    <w:rsid w:val="001278E5"/>
    <w:rsid w:val="001465D8"/>
    <w:rsid w:val="001466B2"/>
    <w:rsid w:val="0016037D"/>
    <w:rsid w:val="00160789"/>
    <w:rsid w:val="00166135"/>
    <w:rsid w:val="001710E5"/>
    <w:rsid w:val="00184598"/>
    <w:rsid w:val="00187633"/>
    <w:rsid w:val="00191427"/>
    <w:rsid w:val="001A097F"/>
    <w:rsid w:val="001A1F82"/>
    <w:rsid w:val="001A4D83"/>
    <w:rsid w:val="001C3DDC"/>
    <w:rsid w:val="001C6684"/>
    <w:rsid w:val="001C73E4"/>
    <w:rsid w:val="001D0FC9"/>
    <w:rsid w:val="001D22B2"/>
    <w:rsid w:val="001E0441"/>
    <w:rsid w:val="001E138C"/>
    <w:rsid w:val="001E3344"/>
    <w:rsid w:val="001E557D"/>
    <w:rsid w:val="001E58A2"/>
    <w:rsid w:val="001F3A35"/>
    <w:rsid w:val="00202687"/>
    <w:rsid w:val="00203C34"/>
    <w:rsid w:val="00220BFE"/>
    <w:rsid w:val="002219FE"/>
    <w:rsid w:val="002222F3"/>
    <w:rsid w:val="00222E56"/>
    <w:rsid w:val="00226FC4"/>
    <w:rsid w:val="00234467"/>
    <w:rsid w:val="00234785"/>
    <w:rsid w:val="00234E59"/>
    <w:rsid w:val="002365F3"/>
    <w:rsid w:val="00265C77"/>
    <w:rsid w:val="00280C49"/>
    <w:rsid w:val="00292680"/>
    <w:rsid w:val="00295BAA"/>
    <w:rsid w:val="002A0AF6"/>
    <w:rsid w:val="002A590A"/>
    <w:rsid w:val="002B705A"/>
    <w:rsid w:val="002C6FC9"/>
    <w:rsid w:val="002E051C"/>
    <w:rsid w:val="002E6BDD"/>
    <w:rsid w:val="002F15A3"/>
    <w:rsid w:val="002F3883"/>
    <w:rsid w:val="003335E9"/>
    <w:rsid w:val="0034067B"/>
    <w:rsid w:val="00341E0C"/>
    <w:rsid w:val="00347680"/>
    <w:rsid w:val="003536C5"/>
    <w:rsid w:val="00361249"/>
    <w:rsid w:val="00371DA8"/>
    <w:rsid w:val="00385240"/>
    <w:rsid w:val="0039193B"/>
    <w:rsid w:val="003A3D16"/>
    <w:rsid w:val="003C013C"/>
    <w:rsid w:val="003C0568"/>
    <w:rsid w:val="003D2D58"/>
    <w:rsid w:val="003D77FD"/>
    <w:rsid w:val="003E15BC"/>
    <w:rsid w:val="003F006E"/>
    <w:rsid w:val="00401550"/>
    <w:rsid w:val="004020A9"/>
    <w:rsid w:val="004239AE"/>
    <w:rsid w:val="004329E4"/>
    <w:rsid w:val="00435F59"/>
    <w:rsid w:val="00436722"/>
    <w:rsid w:val="004622D3"/>
    <w:rsid w:val="0046278A"/>
    <w:rsid w:val="00474E00"/>
    <w:rsid w:val="00476CA4"/>
    <w:rsid w:val="004859B0"/>
    <w:rsid w:val="004917BC"/>
    <w:rsid w:val="0049199D"/>
    <w:rsid w:val="004956DD"/>
    <w:rsid w:val="004A52AB"/>
    <w:rsid w:val="004B082D"/>
    <w:rsid w:val="004B7425"/>
    <w:rsid w:val="004E3310"/>
    <w:rsid w:val="004F6103"/>
    <w:rsid w:val="004F7FD0"/>
    <w:rsid w:val="00502BA5"/>
    <w:rsid w:val="005043E4"/>
    <w:rsid w:val="005111A9"/>
    <w:rsid w:val="00517A43"/>
    <w:rsid w:val="00522748"/>
    <w:rsid w:val="0053664C"/>
    <w:rsid w:val="00550536"/>
    <w:rsid w:val="00555C06"/>
    <w:rsid w:val="00555CB5"/>
    <w:rsid w:val="00563FF3"/>
    <w:rsid w:val="00596190"/>
    <w:rsid w:val="005C0F4C"/>
    <w:rsid w:val="005C3238"/>
    <w:rsid w:val="005C3B39"/>
    <w:rsid w:val="005D7749"/>
    <w:rsid w:val="005F4374"/>
    <w:rsid w:val="005F5B91"/>
    <w:rsid w:val="00602A31"/>
    <w:rsid w:val="00624817"/>
    <w:rsid w:val="006268BB"/>
    <w:rsid w:val="0063081E"/>
    <w:rsid w:val="00650004"/>
    <w:rsid w:val="00651A38"/>
    <w:rsid w:val="00655C82"/>
    <w:rsid w:val="006610D5"/>
    <w:rsid w:val="00662454"/>
    <w:rsid w:val="006750D5"/>
    <w:rsid w:val="00682CA7"/>
    <w:rsid w:val="00690738"/>
    <w:rsid w:val="006A08F8"/>
    <w:rsid w:val="006B00D2"/>
    <w:rsid w:val="006B25B5"/>
    <w:rsid w:val="006B4E13"/>
    <w:rsid w:val="006D1DE8"/>
    <w:rsid w:val="006E7952"/>
    <w:rsid w:val="006E7C9D"/>
    <w:rsid w:val="006F4330"/>
    <w:rsid w:val="006F68DE"/>
    <w:rsid w:val="007025BA"/>
    <w:rsid w:val="00717CFF"/>
    <w:rsid w:val="00736AFB"/>
    <w:rsid w:val="00747E15"/>
    <w:rsid w:val="00752582"/>
    <w:rsid w:val="0075663A"/>
    <w:rsid w:val="0075666F"/>
    <w:rsid w:val="007708EA"/>
    <w:rsid w:val="007A6757"/>
    <w:rsid w:val="007A7929"/>
    <w:rsid w:val="007B3737"/>
    <w:rsid w:val="007B7AD6"/>
    <w:rsid w:val="007C64BC"/>
    <w:rsid w:val="007C7CA3"/>
    <w:rsid w:val="007D54D0"/>
    <w:rsid w:val="007E1A3E"/>
    <w:rsid w:val="007F2305"/>
    <w:rsid w:val="007F57CE"/>
    <w:rsid w:val="00807385"/>
    <w:rsid w:val="008142F4"/>
    <w:rsid w:val="00814D7E"/>
    <w:rsid w:val="008316CD"/>
    <w:rsid w:val="00835958"/>
    <w:rsid w:val="00852A20"/>
    <w:rsid w:val="008537E0"/>
    <w:rsid w:val="008559CF"/>
    <w:rsid w:val="008717C3"/>
    <w:rsid w:val="00873E7D"/>
    <w:rsid w:val="00880E6F"/>
    <w:rsid w:val="00881CCF"/>
    <w:rsid w:val="00881D14"/>
    <w:rsid w:val="00883DBD"/>
    <w:rsid w:val="008A008E"/>
    <w:rsid w:val="008A70C3"/>
    <w:rsid w:val="008B4D2F"/>
    <w:rsid w:val="008B65C0"/>
    <w:rsid w:val="008B66CB"/>
    <w:rsid w:val="008D412F"/>
    <w:rsid w:val="008D6A8B"/>
    <w:rsid w:val="008E3D82"/>
    <w:rsid w:val="00902E43"/>
    <w:rsid w:val="00904273"/>
    <w:rsid w:val="00905358"/>
    <w:rsid w:val="00913CE5"/>
    <w:rsid w:val="009264AE"/>
    <w:rsid w:val="00932A93"/>
    <w:rsid w:val="009342C1"/>
    <w:rsid w:val="00934D89"/>
    <w:rsid w:val="009401EA"/>
    <w:rsid w:val="00944EC2"/>
    <w:rsid w:val="00950B15"/>
    <w:rsid w:val="0095368C"/>
    <w:rsid w:val="00964218"/>
    <w:rsid w:val="009642DF"/>
    <w:rsid w:val="00970118"/>
    <w:rsid w:val="00985957"/>
    <w:rsid w:val="00995CCA"/>
    <w:rsid w:val="009A68AC"/>
    <w:rsid w:val="009B69CD"/>
    <w:rsid w:val="009F1149"/>
    <w:rsid w:val="00A032D6"/>
    <w:rsid w:val="00A30E4D"/>
    <w:rsid w:val="00A31AAB"/>
    <w:rsid w:val="00A42D38"/>
    <w:rsid w:val="00A4437B"/>
    <w:rsid w:val="00A478D9"/>
    <w:rsid w:val="00A50537"/>
    <w:rsid w:val="00A51FE4"/>
    <w:rsid w:val="00A61C5B"/>
    <w:rsid w:val="00A64568"/>
    <w:rsid w:val="00A76F33"/>
    <w:rsid w:val="00A86658"/>
    <w:rsid w:val="00A86888"/>
    <w:rsid w:val="00A86DE8"/>
    <w:rsid w:val="00A9125E"/>
    <w:rsid w:val="00AA6E4D"/>
    <w:rsid w:val="00AA7B11"/>
    <w:rsid w:val="00AC087F"/>
    <w:rsid w:val="00AD29AA"/>
    <w:rsid w:val="00AD29B1"/>
    <w:rsid w:val="00AE44A8"/>
    <w:rsid w:val="00B047DE"/>
    <w:rsid w:val="00B10B8F"/>
    <w:rsid w:val="00B3004D"/>
    <w:rsid w:val="00B33FA7"/>
    <w:rsid w:val="00B40AA6"/>
    <w:rsid w:val="00B427C4"/>
    <w:rsid w:val="00B44F07"/>
    <w:rsid w:val="00B5415B"/>
    <w:rsid w:val="00B57E4B"/>
    <w:rsid w:val="00B743E8"/>
    <w:rsid w:val="00B80C8B"/>
    <w:rsid w:val="00B96380"/>
    <w:rsid w:val="00BA715E"/>
    <w:rsid w:val="00BE525A"/>
    <w:rsid w:val="00BE59A8"/>
    <w:rsid w:val="00C12288"/>
    <w:rsid w:val="00C209FA"/>
    <w:rsid w:val="00C250C5"/>
    <w:rsid w:val="00C278E5"/>
    <w:rsid w:val="00C444BC"/>
    <w:rsid w:val="00C45A83"/>
    <w:rsid w:val="00C50907"/>
    <w:rsid w:val="00C54D46"/>
    <w:rsid w:val="00C7093C"/>
    <w:rsid w:val="00C746D5"/>
    <w:rsid w:val="00C75358"/>
    <w:rsid w:val="00C84E00"/>
    <w:rsid w:val="00CA5788"/>
    <w:rsid w:val="00CE3341"/>
    <w:rsid w:val="00CE363A"/>
    <w:rsid w:val="00CE4E1C"/>
    <w:rsid w:val="00CE54FA"/>
    <w:rsid w:val="00CE5E83"/>
    <w:rsid w:val="00CF3F8F"/>
    <w:rsid w:val="00D0530C"/>
    <w:rsid w:val="00D05D1D"/>
    <w:rsid w:val="00D10623"/>
    <w:rsid w:val="00D11565"/>
    <w:rsid w:val="00D1351D"/>
    <w:rsid w:val="00D25230"/>
    <w:rsid w:val="00D255B3"/>
    <w:rsid w:val="00D3004E"/>
    <w:rsid w:val="00D33077"/>
    <w:rsid w:val="00D430F8"/>
    <w:rsid w:val="00D44D4F"/>
    <w:rsid w:val="00D475EC"/>
    <w:rsid w:val="00D511A1"/>
    <w:rsid w:val="00D5429A"/>
    <w:rsid w:val="00D545B0"/>
    <w:rsid w:val="00D56DA0"/>
    <w:rsid w:val="00D801C5"/>
    <w:rsid w:val="00D953E1"/>
    <w:rsid w:val="00D9607D"/>
    <w:rsid w:val="00DB184B"/>
    <w:rsid w:val="00DC1AEF"/>
    <w:rsid w:val="00DC2FDB"/>
    <w:rsid w:val="00DD5FC1"/>
    <w:rsid w:val="00DE3810"/>
    <w:rsid w:val="00DE7004"/>
    <w:rsid w:val="00E05857"/>
    <w:rsid w:val="00E069B1"/>
    <w:rsid w:val="00E11511"/>
    <w:rsid w:val="00E23D59"/>
    <w:rsid w:val="00E34226"/>
    <w:rsid w:val="00E45016"/>
    <w:rsid w:val="00E4678F"/>
    <w:rsid w:val="00E80693"/>
    <w:rsid w:val="00E856E5"/>
    <w:rsid w:val="00E85727"/>
    <w:rsid w:val="00EA2EEF"/>
    <w:rsid w:val="00EA5EC6"/>
    <w:rsid w:val="00EB548A"/>
    <w:rsid w:val="00EC0AE9"/>
    <w:rsid w:val="00ED1391"/>
    <w:rsid w:val="00ED3C06"/>
    <w:rsid w:val="00ED5063"/>
    <w:rsid w:val="00EF1836"/>
    <w:rsid w:val="00EF1975"/>
    <w:rsid w:val="00EF3DF8"/>
    <w:rsid w:val="00F021E0"/>
    <w:rsid w:val="00F05C1F"/>
    <w:rsid w:val="00F07E9F"/>
    <w:rsid w:val="00F112C1"/>
    <w:rsid w:val="00F169AD"/>
    <w:rsid w:val="00F2513D"/>
    <w:rsid w:val="00F30B26"/>
    <w:rsid w:val="00F31F8D"/>
    <w:rsid w:val="00F327A4"/>
    <w:rsid w:val="00F3477F"/>
    <w:rsid w:val="00F41893"/>
    <w:rsid w:val="00F457B7"/>
    <w:rsid w:val="00F5687B"/>
    <w:rsid w:val="00F62CFA"/>
    <w:rsid w:val="00F67E29"/>
    <w:rsid w:val="00F969EF"/>
    <w:rsid w:val="00FA6D23"/>
    <w:rsid w:val="00FC28E7"/>
    <w:rsid w:val="00FF6E32"/>
    <w:rsid w:val="00FF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FED9A"/>
  <w15:chartTrackingRefBased/>
  <w15:docId w15:val="{AD4A266D-001B-42B3-A317-001FEA6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748"/>
    <w:pPr>
      <w:tabs>
        <w:tab w:val="left" w:pos="576"/>
        <w:tab w:val="left" w:pos="1296"/>
        <w:tab w:val="left" w:pos="6336"/>
      </w:tabs>
      <w:spacing w:line="276" w:lineRule="auto"/>
      <w:ind w:right="1132"/>
      <w:jc w:val="both"/>
    </w:pPr>
    <w:rPr>
      <w:rFonts w:ascii="Sarabun" w:eastAsia="Sarabun" w:hAnsi="Sarabun" w:cs="Sarabun"/>
      <w:kern w:val="0"/>
      <w:sz w:val="20"/>
      <w:szCs w:val="2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8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8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8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8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52B"/>
    <w:rPr>
      <w:rFonts w:ascii="Sarabun" w:eastAsiaTheme="majorEastAsia" w:hAnsi="Sarabun" w:cstheme="majorBidi"/>
      <w:color w:val="0F4761" w:themeColor="accent1" w:themeShade="BF"/>
      <w:kern w:val="0"/>
      <w:lang w:val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8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8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8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8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8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87F"/>
  </w:style>
  <w:style w:type="paragraph" w:styleId="Footer">
    <w:name w:val="footer"/>
    <w:basedOn w:val="Normal"/>
    <w:link w:val="FooterChar"/>
    <w:uiPriority w:val="99"/>
    <w:unhideWhenUsed/>
    <w:rsid w:val="00AC08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87F"/>
  </w:style>
  <w:style w:type="table" w:styleId="TableGrid">
    <w:name w:val="Table Grid"/>
    <w:basedOn w:val="TableNormal"/>
    <w:uiPriority w:val="39"/>
    <w:rsid w:val="00522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5663A"/>
    <w:pPr>
      <w:tabs>
        <w:tab w:val="clear" w:pos="576"/>
        <w:tab w:val="clear" w:pos="1296"/>
        <w:tab w:val="clear" w:pos="6336"/>
      </w:tabs>
      <w:spacing w:before="100" w:beforeAutospacing="1" w:after="100" w:afterAutospacing="1" w:line="240" w:lineRule="auto"/>
      <w:ind w:right="0"/>
      <w:jc w:val="left"/>
    </w:pPr>
    <w:rPr>
      <w:rFonts w:ascii="Calibri" w:eastAsiaTheme="minorHAnsi" w:hAnsi="Calibri" w:cs="Calibr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8316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6CD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58A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58A2"/>
    <w:rPr>
      <w:rFonts w:ascii="Sarabun" w:eastAsia="Sarabun" w:hAnsi="Sarabun" w:cs="Sarabun"/>
      <w:kern w:val="0"/>
      <w:sz w:val="20"/>
      <w:szCs w:val="20"/>
      <w:lang w:val="en-PH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58A2"/>
    <w:pPr>
      <w:tabs>
        <w:tab w:val="clear" w:pos="576"/>
        <w:tab w:val="clear" w:pos="1296"/>
        <w:tab w:val="clear" w:pos="6336"/>
      </w:tabs>
      <w:spacing w:after="160"/>
      <w:ind w:right="0"/>
      <w:jc w:val="left"/>
    </w:pPr>
    <w:rPr>
      <w:rFonts w:asciiTheme="minorHAnsi" w:eastAsiaTheme="minorHAnsi" w:hAnsiTheme="minorHAnsi" w:cstheme="minorBidi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58A2"/>
    <w:rPr>
      <w:rFonts w:ascii="Sarabun" w:eastAsia="Sarabun" w:hAnsi="Sarabun" w:cs="Sarabun"/>
      <w:b/>
      <w:bCs/>
      <w:kern w:val="0"/>
      <w:sz w:val="20"/>
      <w:szCs w:val="20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7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197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63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8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20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24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7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9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7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4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ny\NetSuite\Fall%20Creek\Fall%20Creek%20Onsite%20Demo%20Agenda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4de43ec-192a-49eb-8e54-baeb8c71bbbe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C:\Users\Danny\NetSuite\Fall Creek\Fall Creek Onsite Demo Agenda (1).dotx</Template>
  <TotalTime>37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cp:keywords/>
  <dc:description/>
  <cp:lastModifiedBy>Michael Smith</cp:lastModifiedBy>
  <cp:revision>9</cp:revision>
  <cp:lastPrinted>2025-02-27T20:58:00Z</cp:lastPrinted>
  <dcterms:created xsi:type="dcterms:W3CDTF">2025-10-27T15:27:00Z</dcterms:created>
  <dcterms:modified xsi:type="dcterms:W3CDTF">2026-01-30T21:35:00Z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2025-10-10T18:27:18Z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e8436314-5da6-45ac-9edd-24529d43f439</vt:lpwstr>
  </property>
  <property fmtid="{D5CDD505-2E9C-101B-9397-08002B2CF9AE}" pid="11" name="MSIP_Label_a4de43ec-192a-49eb-8e54-baeb8c71bbbe_ContentBits">
    <vt:lpwstr>2</vt:lpwstr>
  </property>
</Properties>
</file>